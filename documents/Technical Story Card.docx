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10F45" w14:textId="77777777" w:rsidR="000D7AD3" w:rsidRPr="001C0E95" w:rsidRDefault="000D7AD3" w:rsidP="000D7AD3">
      <w:pPr>
        <w:pStyle w:val="Caption"/>
        <w:rPr>
          <w:rFonts w:ascii="Arial" w:hAnsi="Arial" w:cs="Arial"/>
        </w:rPr>
      </w:pPr>
      <w:r w:rsidRPr="001C0E95">
        <w:rPr>
          <w:rFonts w:ascii="Arial" w:hAnsi="Arial" w:cs="Arial"/>
        </w:rPr>
        <w:t>Technical Story Card</w:t>
      </w:r>
    </w:p>
    <w:p w14:paraId="70A84A98" w14:textId="77777777" w:rsidR="009B32AB" w:rsidRPr="001C0E95" w:rsidRDefault="009B32AB">
      <w:pPr>
        <w:pStyle w:val="Caption1"/>
        <w:rPr>
          <w:rFonts w:ascii="Arial" w:hAnsi="Arial" w:cs="Arial"/>
        </w:rPr>
      </w:pPr>
      <w:r w:rsidRPr="001C0E95">
        <w:rPr>
          <w:rFonts w:ascii="Arial" w:hAnsi="Arial" w:cs="Arial"/>
        </w:rPr>
        <w:t xml:space="preserve">                                                                                                                                          </w:t>
      </w:r>
    </w:p>
    <w:p w14:paraId="03429FE9" w14:textId="77777777" w:rsidR="009B32AB" w:rsidRPr="001C0E95" w:rsidRDefault="009B32AB">
      <w:pPr>
        <w:pStyle w:val="RevHty"/>
        <w:rPr>
          <w:rFonts w:ascii="Arial" w:hAnsi="Arial" w:cs="Arial"/>
        </w:rPr>
      </w:pPr>
      <w:r w:rsidRPr="001C0E95">
        <w:rPr>
          <w:rFonts w:ascii="Arial" w:hAnsi="Arial" w:cs="Arial"/>
        </w:rPr>
        <w:t>Revision History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BF" w:firstRow="1" w:lastRow="0" w:firstColumn="1" w:lastColumn="0" w:noHBand="0" w:noVBand="0"/>
      </w:tblPr>
      <w:tblGrid>
        <w:gridCol w:w="983"/>
        <w:gridCol w:w="1581"/>
        <w:gridCol w:w="2798"/>
        <w:gridCol w:w="3982"/>
      </w:tblGrid>
      <w:tr w:rsidR="009B32AB" w:rsidRPr="001C0E95" w14:paraId="3D9BE94E" w14:textId="77777777" w:rsidTr="001A1087">
        <w:tc>
          <w:tcPr>
            <w:tcW w:w="526" w:type="pct"/>
            <w:shd w:val="clear" w:color="auto" w:fill="E0E0E0"/>
          </w:tcPr>
          <w:p w14:paraId="2DFD5655" w14:textId="77777777" w:rsidR="009B32AB" w:rsidRPr="001C0E95" w:rsidRDefault="009B32AB">
            <w:pPr>
              <w:pStyle w:val="BlockText"/>
              <w:jc w:val="center"/>
              <w:rPr>
                <w:rFonts w:ascii="Arial" w:hAnsi="Arial" w:cs="Arial"/>
              </w:rPr>
            </w:pPr>
            <w:r w:rsidRPr="001C0E95">
              <w:rPr>
                <w:rFonts w:ascii="Arial" w:hAnsi="Arial" w:cs="Arial"/>
              </w:rPr>
              <w:t>Version No.</w:t>
            </w:r>
          </w:p>
        </w:tc>
        <w:tc>
          <w:tcPr>
            <w:tcW w:w="846" w:type="pct"/>
            <w:shd w:val="clear" w:color="auto" w:fill="E0E0E0"/>
          </w:tcPr>
          <w:p w14:paraId="6AE5C68E" w14:textId="77777777" w:rsidR="009B32AB" w:rsidRPr="001C0E95" w:rsidRDefault="009B32AB">
            <w:pPr>
              <w:pStyle w:val="BlockText"/>
              <w:jc w:val="center"/>
              <w:rPr>
                <w:rFonts w:ascii="Arial" w:hAnsi="Arial" w:cs="Arial"/>
              </w:rPr>
            </w:pPr>
            <w:r w:rsidRPr="001C0E95">
              <w:rPr>
                <w:rFonts w:ascii="Arial" w:hAnsi="Arial" w:cs="Arial"/>
              </w:rPr>
              <w:t>Date</w:t>
            </w:r>
          </w:p>
        </w:tc>
        <w:tc>
          <w:tcPr>
            <w:tcW w:w="1497" w:type="pct"/>
            <w:shd w:val="clear" w:color="auto" w:fill="E0E0E0"/>
          </w:tcPr>
          <w:p w14:paraId="0BFF37F7" w14:textId="77777777" w:rsidR="009B32AB" w:rsidRPr="001C0E95" w:rsidRDefault="009B32AB">
            <w:pPr>
              <w:pStyle w:val="BlockText"/>
              <w:jc w:val="center"/>
              <w:rPr>
                <w:rFonts w:ascii="Arial" w:hAnsi="Arial" w:cs="Arial"/>
              </w:rPr>
            </w:pPr>
            <w:r w:rsidRPr="001C0E95">
              <w:rPr>
                <w:rFonts w:ascii="Arial" w:hAnsi="Arial" w:cs="Arial"/>
              </w:rPr>
              <w:t xml:space="preserve">Prepared by / Modified by </w:t>
            </w:r>
          </w:p>
        </w:tc>
        <w:tc>
          <w:tcPr>
            <w:tcW w:w="2131" w:type="pct"/>
            <w:shd w:val="clear" w:color="auto" w:fill="E0E0E0"/>
          </w:tcPr>
          <w:p w14:paraId="5912B44E" w14:textId="77777777" w:rsidR="009B32AB" w:rsidRPr="001C0E95" w:rsidRDefault="009B32AB">
            <w:pPr>
              <w:pStyle w:val="BlockText"/>
              <w:jc w:val="center"/>
              <w:rPr>
                <w:rFonts w:ascii="Arial" w:hAnsi="Arial" w:cs="Arial"/>
              </w:rPr>
            </w:pPr>
            <w:r w:rsidRPr="001C0E95">
              <w:rPr>
                <w:rFonts w:ascii="Arial" w:hAnsi="Arial" w:cs="Arial"/>
              </w:rPr>
              <w:t>Significant Changes</w:t>
            </w:r>
          </w:p>
        </w:tc>
      </w:tr>
      <w:tr w:rsidR="009B32AB" w:rsidRPr="001C0E95" w14:paraId="573F83E5" w14:textId="77777777" w:rsidTr="001A1087">
        <w:tc>
          <w:tcPr>
            <w:tcW w:w="526" w:type="pct"/>
          </w:tcPr>
          <w:p w14:paraId="21522E6E" w14:textId="62E1BCF5" w:rsidR="009B32AB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1</w:t>
            </w:r>
          </w:p>
        </w:tc>
        <w:tc>
          <w:tcPr>
            <w:tcW w:w="846" w:type="pct"/>
          </w:tcPr>
          <w:p w14:paraId="68CBE450" w14:textId="3B4914F4" w:rsidR="009B32AB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06 Oct</w:t>
            </w:r>
            <w:r w:rsidR="00DB7E2F" w:rsidRPr="001C0E95">
              <w:rPr>
                <w:rFonts w:cs="Arial"/>
                <w:b w:val="0"/>
                <w:bCs/>
              </w:rPr>
              <w:t xml:space="preserve"> 2022</w:t>
            </w:r>
          </w:p>
        </w:tc>
        <w:tc>
          <w:tcPr>
            <w:tcW w:w="1497" w:type="pct"/>
          </w:tcPr>
          <w:p w14:paraId="22EC67D9" w14:textId="77777777" w:rsidR="009B32AB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Team 1:</w:t>
            </w:r>
          </w:p>
          <w:p w14:paraId="6A0E810D" w14:textId="77777777" w:rsidR="002D4265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- Le Tan Quy</w:t>
            </w:r>
          </w:p>
          <w:p w14:paraId="7A4AD897" w14:textId="77777777" w:rsidR="002D4265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- Nguyen Minh Thanh</w:t>
            </w:r>
          </w:p>
          <w:p w14:paraId="34BC27FD" w14:textId="77777777" w:rsidR="002D4265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- Nguyen Trong Huy</w:t>
            </w:r>
          </w:p>
          <w:p w14:paraId="7102AD4C" w14:textId="37DA3E99" w:rsidR="002D4265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- Mai Huynh Trung Nguyen</w:t>
            </w:r>
          </w:p>
        </w:tc>
        <w:tc>
          <w:tcPr>
            <w:tcW w:w="2131" w:type="pct"/>
          </w:tcPr>
          <w:p w14:paraId="0EBF2D74" w14:textId="536A8FCF" w:rsidR="009B32AB" w:rsidRPr="001C0E95" w:rsidRDefault="002D4265" w:rsidP="003828D0">
            <w:pPr>
              <w:pStyle w:val="Tablebody"/>
              <w:rPr>
                <w:rFonts w:cs="Arial"/>
                <w:b w:val="0"/>
                <w:bCs/>
              </w:rPr>
            </w:pPr>
            <w:r w:rsidRPr="001C0E95">
              <w:rPr>
                <w:rFonts w:cs="Arial"/>
                <w:b w:val="0"/>
                <w:bCs/>
              </w:rPr>
              <w:t>First version</w:t>
            </w:r>
          </w:p>
        </w:tc>
      </w:tr>
      <w:tr w:rsidR="009B32AB" w:rsidRPr="001C0E95" w14:paraId="57279EB5" w14:textId="77777777" w:rsidTr="001A1087">
        <w:tc>
          <w:tcPr>
            <w:tcW w:w="526" w:type="pct"/>
          </w:tcPr>
          <w:p w14:paraId="3AB3D058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846" w:type="pct"/>
          </w:tcPr>
          <w:p w14:paraId="1F4C85E1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1497" w:type="pct"/>
          </w:tcPr>
          <w:p w14:paraId="55B8CE45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2131" w:type="pct"/>
          </w:tcPr>
          <w:p w14:paraId="2DCE1C7C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</w:tr>
    </w:tbl>
    <w:p w14:paraId="2600618B" w14:textId="77777777" w:rsidR="009B32AB" w:rsidRPr="001C0E95" w:rsidRDefault="009B32AB">
      <w:pPr>
        <w:pStyle w:val="RevHty"/>
        <w:rPr>
          <w:rFonts w:ascii="Arial" w:hAnsi="Arial" w:cs="Arial"/>
        </w:rPr>
      </w:pPr>
    </w:p>
    <w:p w14:paraId="77AAD886" w14:textId="77777777" w:rsidR="009B32AB" w:rsidRPr="001C0E95" w:rsidRDefault="009B32AB">
      <w:pPr>
        <w:pStyle w:val="RevHty"/>
        <w:rPr>
          <w:rFonts w:ascii="Arial" w:hAnsi="Arial" w:cs="Arial"/>
        </w:rPr>
      </w:pPr>
    </w:p>
    <w:p w14:paraId="7041945F" w14:textId="77777777" w:rsidR="009B32AB" w:rsidRPr="001C0E95" w:rsidRDefault="002A4F84" w:rsidP="003828D0">
      <w:pPr>
        <w:pStyle w:val="BodyText"/>
        <w:rPr>
          <w:rFonts w:cs="Arial"/>
        </w:rPr>
      </w:pPr>
      <w:r w:rsidRPr="001C0E95">
        <w:rPr>
          <w:rFonts w:cs="Arial"/>
        </w:rPr>
        <w:t xml:space="preserve"> </w:t>
      </w:r>
    </w:p>
    <w:p w14:paraId="1EE5FEEB" w14:textId="77777777" w:rsidR="009B32AB" w:rsidRPr="001C0E95" w:rsidRDefault="009B32AB">
      <w:pPr>
        <w:pStyle w:val="RevHty"/>
        <w:rPr>
          <w:rFonts w:ascii="Arial" w:hAnsi="Arial" w:cs="Arial"/>
        </w:rPr>
      </w:pPr>
    </w:p>
    <w:p w14:paraId="78714154" w14:textId="77777777" w:rsidR="009B32AB" w:rsidRPr="001C0E95" w:rsidRDefault="009B32AB">
      <w:pPr>
        <w:pStyle w:val="RevHty"/>
        <w:rPr>
          <w:rFonts w:ascii="Arial" w:hAnsi="Arial" w:cs="Arial"/>
        </w:rPr>
      </w:pPr>
    </w:p>
    <w:p w14:paraId="2BE42A0E" w14:textId="77777777" w:rsidR="009B32AB" w:rsidRPr="001C0E95" w:rsidRDefault="009B32AB">
      <w:pPr>
        <w:pStyle w:val="RevHty"/>
        <w:rPr>
          <w:rFonts w:ascii="Arial" w:hAnsi="Arial" w:cs="Arial"/>
        </w:rPr>
      </w:pPr>
      <w:r w:rsidRPr="001C0E95">
        <w:rPr>
          <w:rFonts w:ascii="Arial" w:hAnsi="Arial" w:cs="Arial"/>
        </w:rPr>
        <w:t>Glossary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BF" w:firstRow="1" w:lastRow="0" w:firstColumn="1" w:lastColumn="0" w:noHBand="0" w:noVBand="0"/>
      </w:tblPr>
      <w:tblGrid>
        <w:gridCol w:w="2564"/>
        <w:gridCol w:w="6780"/>
      </w:tblGrid>
      <w:tr w:rsidR="009B32AB" w:rsidRPr="001C0E95" w14:paraId="6DCA67F7" w14:textId="77777777">
        <w:tc>
          <w:tcPr>
            <w:tcW w:w="1372" w:type="pct"/>
            <w:shd w:val="clear" w:color="auto" w:fill="E0E0E0"/>
          </w:tcPr>
          <w:p w14:paraId="6B2E1C59" w14:textId="77777777" w:rsidR="009B32AB" w:rsidRPr="001C0E95" w:rsidRDefault="009B32AB">
            <w:pPr>
              <w:pStyle w:val="BlockText"/>
              <w:jc w:val="center"/>
              <w:rPr>
                <w:rFonts w:ascii="Arial" w:hAnsi="Arial" w:cs="Arial"/>
              </w:rPr>
            </w:pPr>
            <w:r w:rsidRPr="001C0E95">
              <w:rPr>
                <w:rFonts w:ascii="Arial" w:hAnsi="Arial" w:cs="Arial"/>
              </w:rPr>
              <w:t>Abbreviation</w:t>
            </w:r>
          </w:p>
        </w:tc>
        <w:tc>
          <w:tcPr>
            <w:tcW w:w="3628" w:type="pct"/>
            <w:shd w:val="clear" w:color="auto" w:fill="E0E0E0"/>
          </w:tcPr>
          <w:p w14:paraId="63026430" w14:textId="77777777" w:rsidR="009B32AB" w:rsidRPr="001C0E95" w:rsidRDefault="009B32AB">
            <w:pPr>
              <w:pStyle w:val="BlockText"/>
              <w:jc w:val="center"/>
              <w:rPr>
                <w:rFonts w:ascii="Arial" w:hAnsi="Arial" w:cs="Arial"/>
              </w:rPr>
            </w:pPr>
            <w:r w:rsidRPr="001C0E95">
              <w:rPr>
                <w:rFonts w:ascii="Arial" w:hAnsi="Arial" w:cs="Arial"/>
              </w:rPr>
              <w:t>Description</w:t>
            </w:r>
          </w:p>
        </w:tc>
      </w:tr>
      <w:tr w:rsidR="009B32AB" w:rsidRPr="001C0E95" w14:paraId="6FAFA73F" w14:textId="77777777">
        <w:tc>
          <w:tcPr>
            <w:tcW w:w="1372" w:type="pct"/>
          </w:tcPr>
          <w:p w14:paraId="09036977" w14:textId="4C2BB3B2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3628" w:type="pct"/>
          </w:tcPr>
          <w:p w14:paraId="62F1C216" w14:textId="057DF4F9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</w:tr>
      <w:tr w:rsidR="009B32AB" w:rsidRPr="001C0E95" w14:paraId="388EA6B5" w14:textId="77777777">
        <w:tc>
          <w:tcPr>
            <w:tcW w:w="1372" w:type="pct"/>
          </w:tcPr>
          <w:p w14:paraId="40B0133F" w14:textId="7696CB5B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3628" w:type="pct"/>
          </w:tcPr>
          <w:p w14:paraId="3DDF3F5D" w14:textId="43999931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</w:tr>
      <w:tr w:rsidR="009B32AB" w:rsidRPr="001C0E95" w14:paraId="2B26DAB5" w14:textId="77777777">
        <w:tc>
          <w:tcPr>
            <w:tcW w:w="1372" w:type="pct"/>
          </w:tcPr>
          <w:p w14:paraId="539E3203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3628" w:type="pct"/>
          </w:tcPr>
          <w:p w14:paraId="76F18922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</w:tr>
      <w:tr w:rsidR="009B32AB" w:rsidRPr="001C0E95" w14:paraId="4003018F" w14:textId="77777777">
        <w:tc>
          <w:tcPr>
            <w:tcW w:w="1372" w:type="pct"/>
          </w:tcPr>
          <w:p w14:paraId="0CA12740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3628" w:type="pct"/>
          </w:tcPr>
          <w:p w14:paraId="1D6B7F65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</w:tr>
      <w:tr w:rsidR="009B32AB" w:rsidRPr="001C0E95" w14:paraId="3CB9C826" w14:textId="77777777">
        <w:tc>
          <w:tcPr>
            <w:tcW w:w="1372" w:type="pct"/>
          </w:tcPr>
          <w:p w14:paraId="4E5FA9CF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  <w:tc>
          <w:tcPr>
            <w:tcW w:w="3628" w:type="pct"/>
          </w:tcPr>
          <w:p w14:paraId="47024264" w14:textId="77777777" w:rsidR="009B32AB" w:rsidRPr="001C0E95" w:rsidRDefault="009B32AB" w:rsidP="003828D0">
            <w:pPr>
              <w:pStyle w:val="Tablebody"/>
              <w:rPr>
                <w:rFonts w:cs="Arial"/>
              </w:rPr>
            </w:pPr>
          </w:p>
        </w:tc>
      </w:tr>
    </w:tbl>
    <w:p w14:paraId="0BC5FBEC" w14:textId="12046B1B" w:rsidR="009B32AB" w:rsidRPr="001C0E95" w:rsidRDefault="009B32AB" w:rsidP="000D7AD3">
      <w:pPr>
        <w:pStyle w:val="RevHty"/>
        <w:rPr>
          <w:rFonts w:ascii="Arial" w:hAnsi="Arial" w:cs="Arial"/>
        </w:rPr>
      </w:pPr>
      <w:r w:rsidRPr="001C0E95">
        <w:rPr>
          <w:rFonts w:ascii="Arial" w:hAnsi="Arial" w:cs="Arial"/>
        </w:rPr>
        <w:br w:type="page"/>
      </w:r>
    </w:p>
    <w:p w14:paraId="455E3F29" w14:textId="77777777" w:rsidR="009B32AB" w:rsidRPr="001C0E95" w:rsidRDefault="009B32AB">
      <w:pPr>
        <w:pStyle w:val="TOAHeading"/>
        <w:keepNext/>
        <w:rPr>
          <w:rFonts w:ascii="Arial" w:hAnsi="Arial"/>
        </w:rPr>
      </w:pPr>
      <w:r w:rsidRPr="001C0E95">
        <w:rPr>
          <w:rFonts w:ascii="Arial" w:hAnsi="Arial"/>
        </w:rPr>
        <w:t>Table of Contents</w:t>
      </w:r>
    </w:p>
    <w:p w14:paraId="12C6327F" w14:textId="1C6A8469" w:rsidR="008F6489" w:rsidRDefault="00072BB1">
      <w:pPr>
        <w:pStyle w:val="TOC1"/>
        <w:tabs>
          <w:tab w:val="left" w:pos="576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r w:rsidRPr="001C0E95">
        <w:rPr>
          <w:rFonts w:ascii="Arial" w:hAnsi="Arial" w:cs="Arial"/>
        </w:rPr>
        <w:fldChar w:fldCharType="begin"/>
      </w:r>
      <w:r w:rsidR="009B32AB" w:rsidRPr="001C0E95">
        <w:rPr>
          <w:rFonts w:ascii="Arial" w:hAnsi="Arial" w:cs="Arial"/>
        </w:rPr>
        <w:instrText xml:space="preserve"> TOC \o "1-3" \h \z </w:instrText>
      </w:r>
      <w:r w:rsidRPr="001C0E95">
        <w:rPr>
          <w:rFonts w:ascii="Arial" w:hAnsi="Arial" w:cs="Arial"/>
        </w:rPr>
        <w:fldChar w:fldCharType="separate"/>
      </w:r>
      <w:hyperlink w:anchor="_Toc116010045" w:history="1">
        <w:r w:rsidR="008F6489" w:rsidRPr="00461083">
          <w:rPr>
            <w:rStyle w:val="Hyperlink"/>
            <w:rFonts w:ascii="Arial" w:hAnsi="Arial" w:cs="Arial"/>
            <w:noProof/>
          </w:rPr>
          <w:t>1</w:t>
        </w:r>
        <w:r w:rsidR="008F648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="008F6489" w:rsidRPr="00461083">
          <w:rPr>
            <w:rStyle w:val="Hyperlink"/>
            <w:rFonts w:ascii="Arial" w:hAnsi="Arial" w:cs="Arial"/>
            <w:noProof/>
          </w:rPr>
          <w:t>Introduction</w:t>
        </w:r>
        <w:r w:rsidR="008F6489">
          <w:rPr>
            <w:noProof/>
            <w:webHidden/>
          </w:rPr>
          <w:tab/>
        </w:r>
        <w:r w:rsidR="008F6489">
          <w:rPr>
            <w:noProof/>
            <w:webHidden/>
          </w:rPr>
          <w:fldChar w:fldCharType="begin"/>
        </w:r>
        <w:r w:rsidR="008F6489">
          <w:rPr>
            <w:noProof/>
            <w:webHidden/>
          </w:rPr>
          <w:instrText xml:space="preserve"> PAGEREF _Toc116010045 \h </w:instrText>
        </w:r>
        <w:r w:rsidR="008F6489">
          <w:rPr>
            <w:noProof/>
            <w:webHidden/>
          </w:rPr>
        </w:r>
        <w:r w:rsidR="008F6489">
          <w:rPr>
            <w:noProof/>
            <w:webHidden/>
          </w:rPr>
          <w:fldChar w:fldCharType="separate"/>
        </w:r>
        <w:r w:rsidR="008F6489">
          <w:rPr>
            <w:noProof/>
            <w:webHidden/>
          </w:rPr>
          <w:t>3</w:t>
        </w:r>
        <w:r w:rsidR="008F6489">
          <w:rPr>
            <w:noProof/>
            <w:webHidden/>
          </w:rPr>
          <w:fldChar w:fldCharType="end"/>
        </w:r>
      </w:hyperlink>
    </w:p>
    <w:p w14:paraId="588BF891" w14:textId="1E364359" w:rsidR="008F6489" w:rsidRDefault="008F6489">
      <w:pPr>
        <w:pStyle w:val="TOC1"/>
        <w:tabs>
          <w:tab w:val="left" w:pos="576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16010046" w:history="1">
        <w:r w:rsidRPr="00461083">
          <w:rPr>
            <w:rStyle w:val="Hyperlink"/>
            <w:rFonts w:ascii="Arial" w:hAnsi="Arial" w:cs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ascii="Arial" w:hAnsi="Arial" w:cs="Arial"/>
            <w:noProof/>
          </w:rPr>
          <w:t>Scope of 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CBC8FE" w14:textId="16E32D0C" w:rsidR="008F6489" w:rsidRDefault="008F6489">
      <w:pPr>
        <w:pStyle w:val="TOC1"/>
        <w:tabs>
          <w:tab w:val="left" w:pos="576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16010047" w:history="1">
        <w:r w:rsidRPr="00461083">
          <w:rPr>
            <w:rStyle w:val="Hyperlink"/>
            <w:rFonts w:ascii="Arial" w:hAnsi="Arial" w:cs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ascii="Arial" w:hAnsi="Arial" w:cs="Arial"/>
            <w:noProof/>
          </w:rPr>
          <w:t>List of impacted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EA647C" w14:textId="58DFA70D" w:rsidR="008F6489" w:rsidRDefault="008F6489">
      <w:pPr>
        <w:pStyle w:val="TOC1"/>
        <w:tabs>
          <w:tab w:val="left" w:pos="576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16010048" w:history="1">
        <w:r w:rsidRPr="00461083">
          <w:rPr>
            <w:rStyle w:val="Hyperlink"/>
            <w:rFonts w:ascii="Arial" w:hAnsi="Arial" w:cs="Arial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ascii="Arial" w:hAnsi="Arial" w:cs="Arial"/>
            <w:noProof/>
          </w:rPr>
          <w:t>Design and Detailed technical updates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1DA2F8" w14:textId="24757588" w:rsidR="008F6489" w:rsidRDefault="008F6489">
      <w:pPr>
        <w:pStyle w:val="TOC2"/>
        <w:tabs>
          <w:tab w:val="left" w:pos="1152"/>
          <w:tab w:val="right" w:leader="dot" w:pos="9350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116010049" w:history="1">
        <w:r w:rsidRPr="00461083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</w:rPr>
          <w:t>Process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_Toc116010049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B01C73A" w14:textId="06E9558C" w:rsidR="008F6489" w:rsidRDefault="008F6489">
      <w:pPr>
        <w:pStyle w:val="TOC3"/>
        <w:tabs>
          <w:tab w:val="left" w:pos="19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16010050" w:history="1">
        <w:r w:rsidRPr="00461083">
          <w:rPr>
            <w:rStyle w:val="Hyperlink"/>
            <w:rFonts w:cs="Arial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cs="Arial"/>
            <w:noProof/>
          </w:rPr>
          <w:t>Use case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44FE26" w14:textId="10E835E2" w:rsidR="008F6489" w:rsidRDefault="008F6489">
      <w:pPr>
        <w:pStyle w:val="TOC3"/>
        <w:tabs>
          <w:tab w:val="left" w:pos="19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16010051" w:history="1">
        <w:r w:rsidRPr="00461083">
          <w:rPr>
            <w:rStyle w:val="Hyperlink"/>
            <w:rFonts w:cs="Arial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cs="Arial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D6B7DF" w14:textId="286A6262" w:rsidR="008F6489" w:rsidRDefault="008F6489">
      <w:pPr>
        <w:pStyle w:val="TOC2"/>
        <w:tabs>
          <w:tab w:val="left" w:pos="1152"/>
          <w:tab w:val="right" w:leader="dot" w:pos="9350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116010052" w:history="1">
        <w:r w:rsidRPr="00461083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</w:rPr>
          <w:t>Proposed user Interface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_Toc116010052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358A51A" w14:textId="6BBA95B9" w:rsidR="008F6489" w:rsidRDefault="008F6489">
      <w:pPr>
        <w:pStyle w:val="TOC1"/>
        <w:tabs>
          <w:tab w:val="left" w:pos="576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16010053" w:history="1">
        <w:r w:rsidRPr="00461083">
          <w:rPr>
            <w:rStyle w:val="Hyperlink"/>
            <w:rFonts w:ascii="Arial" w:hAnsi="Arial" w:cs="Arial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ascii="Arial" w:hAnsi="Arial" w:cs="Arial"/>
            <w:noProof/>
          </w:rPr>
          <w:t>Details of Alternative Design Approach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C2AE0A" w14:textId="045985D8" w:rsidR="008F6489" w:rsidRDefault="008F6489">
      <w:pPr>
        <w:pStyle w:val="TOC1"/>
        <w:tabs>
          <w:tab w:val="left" w:pos="576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16010054" w:history="1">
        <w:r w:rsidRPr="00461083">
          <w:rPr>
            <w:rStyle w:val="Hyperlink"/>
            <w:rFonts w:ascii="Arial" w:hAnsi="Arial" w:cs="Arial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ascii="Arial" w:hAnsi="Arial" w:cs="Arial"/>
            <w:noProof/>
          </w:rPr>
          <w:t>Other Technical changes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9B7612" w14:textId="68376815" w:rsidR="008F6489" w:rsidRDefault="008F6489">
      <w:pPr>
        <w:pStyle w:val="TOC2"/>
        <w:tabs>
          <w:tab w:val="left" w:pos="1152"/>
          <w:tab w:val="right" w:leader="dot" w:pos="9350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116010055" w:history="1">
        <w:r w:rsidRPr="00461083">
          <w:rPr>
            <w:rStyle w:val="Hyperlink"/>
          </w:rPr>
          <w:t>6.1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</w:rPr>
          <w:t>Automation tasks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_Toc116010055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C0D7279" w14:textId="276C6617" w:rsidR="008F6489" w:rsidRDefault="008F6489">
      <w:pPr>
        <w:pStyle w:val="TOC2"/>
        <w:tabs>
          <w:tab w:val="left" w:pos="1152"/>
          <w:tab w:val="right" w:leader="dot" w:pos="9350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116010056" w:history="1">
        <w:r w:rsidRPr="00461083">
          <w:rPr>
            <w:rStyle w:val="Hyperlink"/>
          </w:rPr>
          <w:t>6.2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</w:rPr>
          <w:t>CI / Build relates tasks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_Toc116010056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AED4EF1" w14:textId="6CB86F9D" w:rsidR="008F6489" w:rsidRDefault="008F6489">
      <w:pPr>
        <w:pStyle w:val="TOC2"/>
        <w:tabs>
          <w:tab w:val="left" w:pos="1152"/>
          <w:tab w:val="right" w:leader="dot" w:pos="9350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116010057" w:history="1">
        <w:r w:rsidRPr="00461083">
          <w:rPr>
            <w:rStyle w:val="Hyperlink"/>
          </w:rPr>
          <w:t>6.3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</w:rPr>
          <w:t>Non-functional related changes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_Toc116010057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CFA5C39" w14:textId="3B3E26DF" w:rsidR="008F6489" w:rsidRDefault="008F6489">
      <w:pPr>
        <w:pStyle w:val="TOC1"/>
        <w:tabs>
          <w:tab w:val="left" w:pos="576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16010058" w:history="1">
        <w:r w:rsidRPr="00461083">
          <w:rPr>
            <w:rStyle w:val="Hyperlink"/>
            <w:rFonts w:ascii="Arial" w:hAnsi="Arial" w:cs="Arial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ascii="Arial" w:hAnsi="Arial" w:cs="Arial"/>
            <w:noProof/>
          </w:rPr>
          <w:t>Additional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B0ED78" w14:textId="1AB9F22D" w:rsidR="008F6489" w:rsidRDefault="008F6489">
      <w:pPr>
        <w:pStyle w:val="TOC2"/>
        <w:tabs>
          <w:tab w:val="left" w:pos="1152"/>
          <w:tab w:val="right" w:leader="dot" w:pos="9350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116010059" w:history="1">
        <w:r w:rsidRPr="00461083">
          <w:rPr>
            <w:rStyle w:val="Hyperlink"/>
          </w:rPr>
          <w:t>7.1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</w:rPr>
          <w:t>Open Questions / clarifications / Assumptions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_Toc116010059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D92EAB0" w14:textId="2A460A4D" w:rsidR="008F6489" w:rsidRDefault="008F6489">
      <w:pPr>
        <w:pStyle w:val="TOC2"/>
        <w:tabs>
          <w:tab w:val="left" w:pos="1152"/>
          <w:tab w:val="right" w:leader="dot" w:pos="9350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116010060" w:history="1">
        <w:r w:rsidRPr="00461083">
          <w:rPr>
            <w:rStyle w:val="Hyperlink"/>
          </w:rPr>
          <w:t>7.2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</w:rPr>
          <w:t>Additional notes to technical team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_Toc116010060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8423076" w14:textId="6DC951DA" w:rsidR="008F6489" w:rsidRDefault="008F6489">
      <w:pPr>
        <w:pStyle w:val="TOC1"/>
        <w:tabs>
          <w:tab w:val="left" w:pos="576"/>
          <w:tab w:val="right" w:leader="dot" w:pos="9350"/>
        </w:tabs>
        <w:rPr>
          <w:rStyle w:val="Hyperlink"/>
          <w:noProof/>
        </w:rPr>
      </w:pPr>
      <w:hyperlink w:anchor="_Toc116010061" w:history="1">
        <w:r w:rsidRPr="00461083">
          <w:rPr>
            <w:rStyle w:val="Hyperlink"/>
            <w:rFonts w:ascii="Arial" w:hAnsi="Arial" w:cs="Arial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GB" w:eastAsia="en-GB"/>
          </w:rPr>
          <w:tab/>
        </w:r>
        <w:r w:rsidRPr="00461083">
          <w:rPr>
            <w:rStyle w:val="Hyperlink"/>
            <w:rFonts w:ascii="Arial" w:hAnsi="Arial" w:cs="Arial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_Toc116010061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4CD91C" w14:textId="77777777" w:rsidR="008F6489" w:rsidRDefault="008F6489" w:rsidP="008F6489">
      <w:pPr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rStyle w:val="Hyperlink"/>
          <w:noProof/>
        </w:rPr>
        <w:br w:type="page"/>
      </w:r>
    </w:p>
    <w:p w14:paraId="05C1028C" w14:textId="2E4A067F" w:rsidR="009B32AB" w:rsidRPr="001C0E95" w:rsidRDefault="00072BB1" w:rsidP="00761E74">
      <w:pPr>
        <w:pStyle w:val="Heading1"/>
        <w:jc w:val="left"/>
        <w:rPr>
          <w:rFonts w:ascii="Arial" w:hAnsi="Arial" w:cs="Arial"/>
        </w:rPr>
      </w:pPr>
      <w:r w:rsidRPr="001C0E95">
        <w:rPr>
          <w:rFonts w:ascii="Arial" w:hAnsi="Arial" w:cs="Arial"/>
        </w:rPr>
        <w:fldChar w:fldCharType="end"/>
      </w:r>
      <w:bookmarkStart w:id="0" w:name="_Toc116010045"/>
      <w:r w:rsidR="001F744B" w:rsidRPr="001C0E95">
        <w:rPr>
          <w:rFonts w:ascii="Arial" w:hAnsi="Arial" w:cs="Arial"/>
        </w:rPr>
        <w:t>Introduction</w:t>
      </w:r>
      <w:bookmarkEnd w:id="0"/>
    </w:p>
    <w:p w14:paraId="588B6137" w14:textId="77777777" w:rsidR="003340DB" w:rsidRPr="001C0E95" w:rsidRDefault="003340DB" w:rsidP="000D7AD3">
      <w:pPr>
        <w:spacing w:before="120" w:after="120"/>
        <w:ind w:firstLine="432"/>
        <w:jc w:val="both"/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>Today, with the development of the internet, non-stores can reach more customers and sell more products with online sales tools.</w:t>
      </w:r>
    </w:p>
    <w:p w14:paraId="761D6932" w14:textId="77777777" w:rsidR="003340DB" w:rsidRPr="001C0E95" w:rsidRDefault="003340DB" w:rsidP="000D7AD3">
      <w:pPr>
        <w:spacing w:before="120" w:after="120"/>
        <w:ind w:firstLine="432"/>
        <w:jc w:val="both"/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>The seller only needs to rely on the announced order to provide his product to the customer. Delivery services are available to assist stores in delivering products to customers.</w:t>
      </w:r>
    </w:p>
    <w:p w14:paraId="6159AAC8" w14:textId="77777777" w:rsidR="003340DB" w:rsidRPr="001C0E95" w:rsidRDefault="003340DB" w:rsidP="000D7AD3">
      <w:pPr>
        <w:spacing w:before="120" w:after="120"/>
        <w:ind w:firstLine="432"/>
        <w:jc w:val="both"/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>For modern customers, they don't need to go to a store to shop for the items they like. As long as they have the internet, they will visit the website of their favorite store and choose the products they want.</w:t>
      </w:r>
    </w:p>
    <w:p w14:paraId="47F9B22B" w14:textId="673AF21D" w:rsidR="009B32AB" w:rsidRPr="001C0E95" w:rsidRDefault="003340DB" w:rsidP="000D7AD3">
      <w:pPr>
        <w:spacing w:before="120" w:after="120"/>
        <w:ind w:firstLine="432"/>
        <w:jc w:val="both"/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 xml:space="preserve">Online </w:t>
      </w:r>
      <w:r w:rsidR="000D7AD3" w:rsidRPr="001C0E95">
        <w:rPr>
          <w:rFonts w:ascii="Arial" w:hAnsi="Arial" w:cs="Arial"/>
          <w:sz w:val="20"/>
          <w:lang w:val="en-GB"/>
        </w:rPr>
        <w:t>shopping</w:t>
      </w:r>
      <w:r w:rsidRPr="001C0E95">
        <w:rPr>
          <w:rFonts w:ascii="Arial" w:hAnsi="Arial" w:cs="Arial"/>
          <w:sz w:val="20"/>
          <w:lang w:val="en-GB"/>
        </w:rPr>
        <w:t xml:space="preserve"> website is a highly practical project. Can be applied to many different cases and bring great benefits.</w:t>
      </w:r>
    </w:p>
    <w:p w14:paraId="5134EA98" w14:textId="77777777" w:rsidR="009B32AB" w:rsidRPr="001C0E95" w:rsidRDefault="001F744B">
      <w:pPr>
        <w:pStyle w:val="Heading1"/>
        <w:keepNext/>
        <w:rPr>
          <w:rFonts w:ascii="Arial" w:hAnsi="Arial" w:cs="Arial"/>
        </w:rPr>
      </w:pPr>
      <w:bookmarkStart w:id="1" w:name="_Toc137383079"/>
      <w:bookmarkStart w:id="2" w:name="_Toc116010046"/>
      <w:r w:rsidRPr="001C0E95">
        <w:rPr>
          <w:rFonts w:ascii="Arial" w:hAnsi="Arial" w:cs="Arial"/>
        </w:rPr>
        <w:t>Scope of Change</w:t>
      </w:r>
      <w:bookmarkEnd w:id="2"/>
    </w:p>
    <w:p w14:paraId="2CC96A61" w14:textId="74B4CBB7" w:rsidR="00C548A5" w:rsidRPr="001C0E95" w:rsidRDefault="000D7AD3" w:rsidP="00F4160D">
      <w:pPr>
        <w:ind w:firstLine="432"/>
        <w:jc w:val="both"/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>Change will not be entertained and whatever specifications mentioned in this document is final.</w:t>
      </w:r>
    </w:p>
    <w:bookmarkEnd w:id="1"/>
    <w:p w14:paraId="4602C981" w14:textId="77777777" w:rsidR="009B32AB" w:rsidRPr="001C0E95" w:rsidRDefault="009B32AB">
      <w:pPr>
        <w:jc w:val="both"/>
        <w:rPr>
          <w:rFonts w:ascii="Arial" w:hAnsi="Arial" w:cs="Arial"/>
          <w:sz w:val="20"/>
          <w:lang w:val="en-GB"/>
        </w:rPr>
      </w:pPr>
    </w:p>
    <w:p w14:paraId="73F93187" w14:textId="77777777" w:rsidR="009B32AB" w:rsidRPr="001C0E95" w:rsidRDefault="00383866">
      <w:pPr>
        <w:pStyle w:val="Heading1"/>
        <w:keepNext/>
        <w:rPr>
          <w:rFonts w:ascii="Arial" w:hAnsi="Arial" w:cs="Arial"/>
        </w:rPr>
      </w:pPr>
      <w:bookmarkStart w:id="3" w:name="_Toc34556947"/>
      <w:bookmarkStart w:id="4" w:name="_Toc137383089"/>
      <w:bookmarkStart w:id="5" w:name="_Toc116010047"/>
      <w:r w:rsidRPr="001C0E95">
        <w:rPr>
          <w:rFonts w:ascii="Arial" w:hAnsi="Arial" w:cs="Arial"/>
        </w:rPr>
        <w:t>List of impacted modules</w:t>
      </w:r>
      <w:bookmarkEnd w:id="3"/>
      <w:bookmarkEnd w:id="4"/>
      <w:bookmarkEnd w:id="5"/>
    </w:p>
    <w:p w14:paraId="78FC0A72" w14:textId="4947EA9B" w:rsidR="009B32AB" w:rsidRPr="001C0E95" w:rsidRDefault="000D7AD3" w:rsidP="00F4160D">
      <w:pPr>
        <w:ind w:firstLine="432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All the functional modules will be created from scratch.</w:t>
      </w:r>
    </w:p>
    <w:p w14:paraId="7829A81A" w14:textId="4089AA94" w:rsidR="00F25B33" w:rsidRPr="001C0E95" w:rsidRDefault="000D7AD3" w:rsidP="000D7AD3">
      <w:pPr>
        <w:jc w:val="both"/>
        <w:rPr>
          <w:rFonts w:ascii="Arial" w:hAnsi="Arial" w:cs="Arial"/>
          <w:sz w:val="20"/>
          <w:szCs w:val="20"/>
        </w:rPr>
      </w:pPr>
      <w:r w:rsidRPr="001C0E95">
        <w:rPr>
          <w:rFonts w:ascii="Arial" w:hAnsi="Arial" w:cs="Arial"/>
          <w:b/>
          <w:sz w:val="20"/>
          <w:szCs w:val="20"/>
        </w:rPr>
        <w:br w:type="page"/>
      </w:r>
    </w:p>
    <w:p w14:paraId="7122F4D7" w14:textId="77777777" w:rsidR="009B32AB" w:rsidRPr="001C0E95" w:rsidRDefault="009B32AB">
      <w:pPr>
        <w:pStyle w:val="Heading1"/>
        <w:keepNext/>
        <w:rPr>
          <w:rFonts w:ascii="Arial" w:hAnsi="Arial" w:cs="Arial"/>
        </w:rPr>
      </w:pPr>
      <w:bookmarkStart w:id="6" w:name="_Toc362761044"/>
      <w:bookmarkStart w:id="7" w:name="_Toc362761373"/>
      <w:bookmarkStart w:id="8" w:name="_Toc362761859"/>
      <w:bookmarkStart w:id="9" w:name="_Toc362761935"/>
      <w:bookmarkStart w:id="10" w:name="_Toc362834987"/>
      <w:bookmarkStart w:id="11" w:name="_Toc365383389"/>
      <w:bookmarkStart w:id="12" w:name="_Toc365515201"/>
      <w:bookmarkStart w:id="13" w:name="_Toc367181622"/>
      <w:bookmarkStart w:id="14" w:name="_Toc367181993"/>
      <w:bookmarkStart w:id="15" w:name="_Toc116010048"/>
      <w:r w:rsidRPr="001C0E95">
        <w:rPr>
          <w:rFonts w:ascii="Arial" w:hAnsi="Arial" w:cs="Arial"/>
        </w:rPr>
        <w:t>Design</w:t>
      </w:r>
      <w:r w:rsidR="00383866" w:rsidRPr="001C0E95">
        <w:rPr>
          <w:rFonts w:ascii="Arial" w:hAnsi="Arial" w:cs="Arial"/>
        </w:rPr>
        <w:t xml:space="preserve"> and Detailed technical updates</w:t>
      </w:r>
      <w:bookmarkEnd w:id="15"/>
    </w:p>
    <w:p w14:paraId="5AF947A8" w14:textId="77777777" w:rsidR="00383866" w:rsidRPr="001C0E95" w:rsidRDefault="00383866">
      <w:pPr>
        <w:pStyle w:val="Heading2"/>
        <w:rPr>
          <w:rFonts w:ascii="Arial" w:hAnsi="Arial"/>
        </w:rPr>
      </w:pPr>
      <w:bookmarkStart w:id="16" w:name="_Toc210321453"/>
      <w:bookmarkStart w:id="17" w:name="_Toc116010049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Pr="001C0E95">
        <w:rPr>
          <w:rFonts w:ascii="Arial" w:hAnsi="Arial"/>
        </w:rPr>
        <w:t>Process model</w:t>
      </w:r>
      <w:bookmarkEnd w:id="17"/>
    </w:p>
    <w:p w14:paraId="283EED12" w14:textId="77777777" w:rsidR="00383866" w:rsidRPr="001C0E95" w:rsidRDefault="00383866" w:rsidP="00383866">
      <w:pPr>
        <w:pStyle w:val="Heading3"/>
        <w:rPr>
          <w:rFonts w:ascii="Arial" w:hAnsi="Arial" w:cs="Arial"/>
        </w:rPr>
      </w:pPr>
      <w:bookmarkStart w:id="18" w:name="_Toc116010050"/>
      <w:r w:rsidRPr="001C0E95">
        <w:rPr>
          <w:rFonts w:ascii="Arial" w:hAnsi="Arial" w:cs="Arial"/>
        </w:rPr>
        <w:t>Use case Model</w:t>
      </w:r>
      <w:bookmarkEnd w:id="18"/>
    </w:p>
    <w:p w14:paraId="1E521E47" w14:textId="5357DFFE" w:rsidR="00A01192" w:rsidRPr="001C0E95" w:rsidRDefault="00395360" w:rsidP="000D7AD3">
      <w:pPr>
        <w:jc w:val="center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B087944" wp14:editId="2064BA9D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10325" cy="4676775"/>
            <wp:effectExtent l="0" t="0" r="0" b="0"/>
            <wp:wrapSquare wrapText="bothSides"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0468F" w14:textId="4BB209AB" w:rsidR="00D773E4" w:rsidRPr="001C0E95" w:rsidRDefault="00F4160D" w:rsidP="00A0119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3828D0" w:rsidRPr="001C0E95" w14:paraId="67C22F17" w14:textId="77777777" w:rsidTr="003828D0">
        <w:trPr>
          <w:jc w:val="center"/>
        </w:trPr>
        <w:tc>
          <w:tcPr>
            <w:tcW w:w="2855" w:type="dxa"/>
            <w:shd w:val="clear" w:color="auto" w:fill="FFFFFF"/>
          </w:tcPr>
          <w:p w14:paraId="3B7FC1B4" w14:textId="77777777" w:rsidR="003828D0" w:rsidRPr="001C0E95" w:rsidRDefault="003828D0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r w:rsidRPr="001C0E95">
              <w:rPr>
                <w:rFonts w:ascii="Arial" w:hAnsi="Arial" w:cs="Arial"/>
                <w:b/>
                <w:bCs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2F36E37E" w14:textId="54C6670E" w:rsidR="003828D0" w:rsidRPr="001C0E95" w:rsidRDefault="001C0E95">
            <w:pPr>
              <w:pStyle w:val="BodyText"/>
              <w:rPr>
                <w:rFonts w:cs="Arial"/>
                <w:lang w:val="vi-VN"/>
              </w:rPr>
            </w:pPr>
            <w:r>
              <w:rPr>
                <w:rFonts w:cs="Arial"/>
              </w:rPr>
              <w:t xml:space="preserve">User </w:t>
            </w:r>
            <w:r w:rsidR="003828D0" w:rsidRPr="001C0E95">
              <w:rPr>
                <w:rFonts w:cs="Arial"/>
                <w:lang w:val="vi-VN"/>
              </w:rPr>
              <w:t>Login</w:t>
            </w:r>
          </w:p>
        </w:tc>
      </w:tr>
      <w:tr w:rsidR="003828D0" w:rsidRPr="001C0E95" w14:paraId="761C07E6" w14:textId="77777777" w:rsidTr="003828D0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1F9568CA" w14:textId="77777777" w:rsidR="003828D0" w:rsidRPr="001C0E95" w:rsidRDefault="003828D0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1C0E95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41E1C248" w14:textId="77777777" w:rsidR="003828D0" w:rsidRPr="001C0E95" w:rsidRDefault="003828D0">
            <w:pPr>
              <w:spacing w:before="40" w:after="4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C0E95">
              <w:rPr>
                <w:rFonts w:ascii="Arial" w:hAnsi="Arial" w:cs="Arial"/>
                <w:color w:val="000000"/>
                <w:sz w:val="22"/>
                <w:szCs w:val="22"/>
              </w:rPr>
              <w:t xml:space="preserve">This use case describes how </w:t>
            </w:r>
            <w:r w:rsidRPr="001C0E95">
              <w:rPr>
                <w:rFonts w:ascii="Arial" w:hAnsi="Arial" w:cs="Arial"/>
                <w:color w:val="000000"/>
                <w:sz w:val="22"/>
                <w:szCs w:val="22"/>
                <w:lang w:val="vi-VN"/>
              </w:rPr>
              <w:t>login</w:t>
            </w:r>
            <w:r w:rsidRPr="001C0E95">
              <w:rPr>
                <w:rFonts w:ascii="Arial" w:hAnsi="Arial" w:cs="Arial"/>
                <w:color w:val="000000"/>
                <w:sz w:val="22"/>
                <w:szCs w:val="22"/>
              </w:rPr>
              <w:t xml:space="preserve"> in to the system</w:t>
            </w:r>
          </w:p>
          <w:p w14:paraId="0CE72724" w14:textId="77777777" w:rsidR="00DE76FE" w:rsidRPr="001C0E95" w:rsidRDefault="00DE76FE" w:rsidP="003828D0">
            <w:pPr>
              <w:pStyle w:val="ListParagraph"/>
              <w:numPr>
                <w:ilvl w:val="0"/>
                <w:numId w:val="20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User must have a previous account</w:t>
            </w:r>
          </w:p>
          <w:p w14:paraId="1AD54189" w14:textId="5A6C6425" w:rsidR="00DE76FE" w:rsidRPr="001C0E95" w:rsidRDefault="00DE76FE" w:rsidP="003828D0">
            <w:pPr>
              <w:pStyle w:val="ListParagraph"/>
              <w:numPr>
                <w:ilvl w:val="0"/>
                <w:numId w:val="20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User enters email with correct password according to registered account</w:t>
            </w:r>
          </w:p>
          <w:p w14:paraId="023FD3C1" w14:textId="77777777" w:rsidR="003828D0" w:rsidRPr="001C0E95" w:rsidRDefault="00DE76FE" w:rsidP="00DE76FE">
            <w:pPr>
              <w:pStyle w:val="ListParagraph"/>
              <w:numPr>
                <w:ilvl w:val="0"/>
                <w:numId w:val="20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When you enter the wrong one, an error message will appear</w:t>
            </w:r>
          </w:p>
          <w:p w14:paraId="65AB4251" w14:textId="77777777" w:rsidR="00DE76FE" w:rsidRPr="001C0E95" w:rsidRDefault="00DE76FE" w:rsidP="00DE76FE">
            <w:pPr>
              <w:pStyle w:val="ListParagraph"/>
              <w:numPr>
                <w:ilvl w:val="0"/>
                <w:numId w:val="20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When the correct user is entered, the user will access the allowed features according to the account's authorization</w:t>
            </w:r>
          </w:p>
        </w:tc>
      </w:tr>
      <w:tr w:rsidR="003828D0" w:rsidRPr="001C0E95" w14:paraId="5A6AE545" w14:textId="77777777" w:rsidTr="003828D0">
        <w:trPr>
          <w:jc w:val="center"/>
        </w:trPr>
        <w:tc>
          <w:tcPr>
            <w:tcW w:w="2855" w:type="dxa"/>
            <w:shd w:val="clear" w:color="auto" w:fill="FFFFFF"/>
          </w:tcPr>
          <w:p w14:paraId="2C67F7AB" w14:textId="77777777" w:rsidR="003828D0" w:rsidRPr="001C0E95" w:rsidRDefault="003828D0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1C0E95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2B95315D" w14:textId="77777777" w:rsidR="00F01752" w:rsidRPr="001C0E95" w:rsidRDefault="00F01752" w:rsidP="00F01752">
            <w:pPr>
              <w:pStyle w:val="ListParagraph"/>
              <w:numPr>
                <w:ilvl w:val="0"/>
                <w:numId w:val="21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When you enter the wrong one, an error message will appear</w:t>
            </w:r>
          </w:p>
          <w:p w14:paraId="15939940" w14:textId="77777777" w:rsidR="003828D0" w:rsidRPr="001C0E95" w:rsidRDefault="00F01752" w:rsidP="00F01752">
            <w:pPr>
              <w:pStyle w:val="ListParagraph"/>
              <w:numPr>
                <w:ilvl w:val="0"/>
                <w:numId w:val="21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When the correct user is entered, the user will access the allowed features according to the account's authorization</w:t>
            </w:r>
          </w:p>
        </w:tc>
      </w:tr>
      <w:tr w:rsidR="003828D0" w:rsidRPr="001C0E95" w14:paraId="2B6A193D" w14:textId="77777777" w:rsidTr="003828D0">
        <w:trPr>
          <w:jc w:val="center"/>
        </w:trPr>
        <w:tc>
          <w:tcPr>
            <w:tcW w:w="2855" w:type="dxa"/>
            <w:shd w:val="clear" w:color="auto" w:fill="FFFFFF"/>
          </w:tcPr>
          <w:p w14:paraId="51EA6AAC" w14:textId="77777777" w:rsidR="003828D0" w:rsidRPr="001C0E95" w:rsidRDefault="003828D0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1C0E95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290B23D3" w14:textId="1C7A75F7" w:rsidR="003828D0" w:rsidRPr="001C0E95" w:rsidRDefault="00273B09" w:rsidP="00273B09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Already user and valid password.</w:t>
            </w:r>
          </w:p>
        </w:tc>
      </w:tr>
      <w:tr w:rsidR="003828D0" w:rsidRPr="001C0E95" w14:paraId="5DAB8CD7" w14:textId="77777777" w:rsidTr="003828D0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20570CDB" w14:textId="77777777" w:rsidR="003828D0" w:rsidRPr="001C0E95" w:rsidRDefault="003828D0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1C0E95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46950347" w14:textId="77777777" w:rsidR="003828D0" w:rsidRPr="001C0E95" w:rsidRDefault="003828D0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3828D0" w:rsidRPr="001C0E95" w14:paraId="792B1DAC" w14:textId="77777777" w:rsidTr="003828D0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1946E9FA" w14:textId="77777777" w:rsidR="003828D0" w:rsidRPr="001C0E95" w:rsidRDefault="003828D0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1C0E95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508AD571" w14:textId="77777777" w:rsidR="003828D0" w:rsidRPr="001C0E95" w:rsidRDefault="003828D0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</w:tbl>
    <w:p w14:paraId="061E5695" w14:textId="77777777" w:rsidR="003828D0" w:rsidRPr="001C0E95" w:rsidRDefault="003828D0" w:rsidP="00A01192">
      <w:pPr>
        <w:jc w:val="both"/>
        <w:rPr>
          <w:rFonts w:ascii="Arial" w:hAnsi="Arial" w:cs="Arial"/>
          <w:sz w:val="20"/>
          <w:szCs w:val="20"/>
        </w:rPr>
      </w:pPr>
    </w:p>
    <w:p w14:paraId="54EC58C9" w14:textId="39A416C6" w:rsidR="003828D0" w:rsidRPr="001C0E95" w:rsidRDefault="00395360" w:rsidP="00A01192">
      <w:pPr>
        <w:jc w:val="both"/>
        <w:rPr>
          <w:rFonts w:ascii="Arial" w:hAnsi="Arial" w:cs="Arial"/>
          <w:sz w:val="20"/>
          <w:szCs w:val="20"/>
          <w:lang w:val="en-GB"/>
        </w:rPr>
      </w:pPr>
      <w:r w:rsidRPr="00273B09">
        <w:rPr>
          <w:rFonts w:ascii="Arial" w:hAnsi="Arial" w:cs="Arial"/>
          <w:noProof/>
          <w:sz w:val="20"/>
          <w:szCs w:val="20"/>
          <w:lang w:val="en-GB"/>
        </w:rPr>
        <w:drawing>
          <wp:inline distT="0" distB="0" distL="0" distR="0" wp14:anchorId="7DBF8683" wp14:editId="4D9A75C0">
            <wp:extent cx="5943600" cy="4391025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FBE0" w14:textId="77777777" w:rsidR="00D773E4" w:rsidRPr="001C0E95" w:rsidRDefault="00D773E4" w:rsidP="00A01192">
      <w:pPr>
        <w:jc w:val="both"/>
        <w:rPr>
          <w:rFonts w:ascii="Arial" w:hAnsi="Arial" w:cs="Arial"/>
          <w:sz w:val="20"/>
          <w:szCs w:val="20"/>
          <w:lang w:val="en-GB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D773E4" w:rsidRPr="001C0E95" w14:paraId="2EF1DDB4" w14:textId="77777777">
        <w:trPr>
          <w:jc w:val="center"/>
        </w:trPr>
        <w:tc>
          <w:tcPr>
            <w:tcW w:w="2855" w:type="dxa"/>
            <w:shd w:val="clear" w:color="auto" w:fill="FFFFFF"/>
          </w:tcPr>
          <w:p w14:paraId="2EC98696" w14:textId="77777777" w:rsidR="00D773E4" w:rsidRPr="00273B09" w:rsidRDefault="00D773E4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bookmarkStart w:id="19" w:name="_Hlk59696616"/>
            <w:r w:rsidRPr="00273B09">
              <w:rPr>
                <w:rFonts w:ascii="Arial" w:hAnsi="Arial" w:cs="Arial"/>
                <w:b/>
                <w:bCs/>
                <w:sz w:val="20"/>
              </w:rPr>
              <w:lastRenderedPageBreak/>
              <w:t>Brief Description</w:t>
            </w:r>
          </w:p>
        </w:tc>
        <w:tc>
          <w:tcPr>
            <w:tcW w:w="6793" w:type="dxa"/>
          </w:tcPr>
          <w:p w14:paraId="043CE38A" w14:textId="77777777" w:rsidR="00D773E4" w:rsidRPr="001C0E95" w:rsidRDefault="00D773E4" w:rsidP="003828D0">
            <w:pPr>
              <w:pStyle w:val="BodyText"/>
              <w:rPr>
                <w:rFonts w:cs="Arial"/>
              </w:rPr>
            </w:pPr>
            <w:r w:rsidRPr="001C0E95">
              <w:rPr>
                <w:rFonts w:cs="Arial"/>
              </w:rPr>
              <w:t>Client Registration</w:t>
            </w:r>
          </w:p>
        </w:tc>
      </w:tr>
      <w:tr w:rsidR="00D773E4" w:rsidRPr="001C0E95" w14:paraId="722ED225" w14:textId="77777777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0FD3218E" w14:textId="77777777" w:rsidR="00D773E4" w:rsidRPr="00273B09" w:rsidRDefault="00D773E4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31BAEBED" w14:textId="77777777" w:rsidR="00D773E4" w:rsidRPr="001C0E95" w:rsidRDefault="00D773E4">
            <w:pPr>
              <w:spacing w:before="40" w:after="4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C0E95">
              <w:rPr>
                <w:rFonts w:ascii="Arial" w:hAnsi="Arial" w:cs="Arial"/>
                <w:color w:val="000000"/>
                <w:sz w:val="22"/>
                <w:szCs w:val="22"/>
              </w:rPr>
              <w:t>This use case describes how a client register in to the system</w:t>
            </w:r>
          </w:p>
          <w:p w14:paraId="6AF9A46F" w14:textId="5F4529F2" w:rsidR="00D773E4" w:rsidRPr="001C0E95" w:rsidRDefault="00D773E4" w:rsidP="00273B09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client has to register </w:t>
            </w:r>
            <w:r w:rsidR="00273B09" w:rsidRPr="00273B09">
              <w:rPr>
                <w:color w:val="000000"/>
                <w:sz w:val="22"/>
                <w:szCs w:val="22"/>
              </w:rPr>
              <w:t>themself</w:t>
            </w:r>
            <w:r w:rsidR="00273B09" w:rsidRPr="00273B09">
              <w:rPr>
                <w:color w:val="000000"/>
                <w:sz w:val="22"/>
                <w:szCs w:val="22"/>
              </w:rPr>
              <w:t xml:space="preserve"> </w:t>
            </w:r>
            <w:r w:rsidRPr="001C0E95">
              <w:rPr>
                <w:color w:val="000000"/>
                <w:sz w:val="22"/>
                <w:szCs w:val="22"/>
              </w:rPr>
              <w:t>into the system.</w:t>
            </w:r>
          </w:p>
          <w:p w14:paraId="06261F27" w14:textId="77777777" w:rsidR="00D773E4" w:rsidRPr="001C0E95" w:rsidRDefault="00D773E4" w:rsidP="00273B09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After the successful registration, client will get a success message.</w:t>
            </w:r>
          </w:p>
          <w:p w14:paraId="7F85D323" w14:textId="77777777" w:rsidR="00D773E4" w:rsidRPr="001C0E95" w:rsidRDefault="00D773E4" w:rsidP="00273B09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The following information is required during registration.</w:t>
            </w:r>
          </w:p>
          <w:p w14:paraId="3122B8BB" w14:textId="77777777" w:rsidR="00D773E4" w:rsidRPr="001C0E95" w:rsidRDefault="00D773E4" w:rsidP="00D773E4">
            <w:pPr>
              <w:pStyle w:val="ListParagraph"/>
              <w:numPr>
                <w:ilvl w:val="0"/>
                <w:numId w:val="23"/>
              </w:numPr>
              <w:spacing w:before="40" w:after="4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>Email</w:t>
            </w:r>
          </w:p>
          <w:p w14:paraId="1C15B47A" w14:textId="0B978C93" w:rsidR="00D773E4" w:rsidRPr="001C0E95" w:rsidRDefault="00273B09" w:rsidP="00D773E4">
            <w:pPr>
              <w:pStyle w:val="ListParagraph"/>
              <w:numPr>
                <w:ilvl w:val="0"/>
                <w:numId w:val="23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Password</w:t>
            </w:r>
          </w:p>
          <w:p w14:paraId="346A3E5D" w14:textId="77777777" w:rsidR="00D773E4" w:rsidRDefault="00273B09" w:rsidP="00D773E4">
            <w:pPr>
              <w:pStyle w:val="ListParagraph"/>
              <w:numPr>
                <w:ilvl w:val="0"/>
                <w:numId w:val="23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Re-enter password</w:t>
            </w:r>
          </w:p>
          <w:p w14:paraId="07B97E4C" w14:textId="63FA8AC7" w:rsidR="00F4160D" w:rsidRPr="001C0E95" w:rsidRDefault="00F4160D" w:rsidP="00F4160D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Others informations can update later.</w:t>
            </w:r>
          </w:p>
        </w:tc>
      </w:tr>
      <w:tr w:rsidR="00D773E4" w:rsidRPr="001C0E95" w14:paraId="0D6CFF6E" w14:textId="77777777">
        <w:trPr>
          <w:jc w:val="center"/>
        </w:trPr>
        <w:tc>
          <w:tcPr>
            <w:tcW w:w="2855" w:type="dxa"/>
            <w:shd w:val="clear" w:color="auto" w:fill="FFFFFF"/>
          </w:tcPr>
          <w:p w14:paraId="0940B98D" w14:textId="77777777" w:rsidR="00D773E4" w:rsidRPr="00273B09" w:rsidRDefault="00D773E4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131AFD1D" w14:textId="77777777" w:rsidR="00D773E4" w:rsidRPr="001C0E95" w:rsidRDefault="00D773E4" w:rsidP="00273B09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system will validate the information provided. If any invalid data is found, the input form will be redirected with error message. </w:t>
            </w:r>
          </w:p>
        </w:tc>
      </w:tr>
      <w:tr w:rsidR="00D773E4" w:rsidRPr="001C0E95" w14:paraId="18A0E8D9" w14:textId="77777777">
        <w:trPr>
          <w:jc w:val="center"/>
        </w:trPr>
        <w:tc>
          <w:tcPr>
            <w:tcW w:w="2855" w:type="dxa"/>
            <w:shd w:val="clear" w:color="auto" w:fill="FFFFFF"/>
          </w:tcPr>
          <w:p w14:paraId="298FD3C9" w14:textId="77777777" w:rsidR="00D773E4" w:rsidRPr="00273B09" w:rsidRDefault="00D773E4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2109581E" w14:textId="77777777" w:rsidR="00D773E4" w:rsidRDefault="00F4160D" w:rsidP="00D773E4">
            <w:pPr>
              <w:pStyle w:val="ListParagraph"/>
              <w:numPr>
                <w:ilvl w:val="0"/>
                <w:numId w:val="22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Email doesn’t already exists.</w:t>
            </w:r>
          </w:p>
          <w:p w14:paraId="0DBCA209" w14:textId="4092790B" w:rsidR="00F4160D" w:rsidRPr="001C0E95" w:rsidRDefault="00F4160D" w:rsidP="00D773E4">
            <w:pPr>
              <w:pStyle w:val="ListParagraph"/>
              <w:numPr>
                <w:ilvl w:val="0"/>
                <w:numId w:val="22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Password and re-password must match.</w:t>
            </w:r>
          </w:p>
        </w:tc>
      </w:tr>
      <w:tr w:rsidR="00D773E4" w:rsidRPr="001C0E95" w14:paraId="055CBB16" w14:textId="77777777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70117B6F" w14:textId="77777777" w:rsidR="00D773E4" w:rsidRPr="00273B09" w:rsidRDefault="00D773E4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69B950C6" w14:textId="77777777" w:rsidR="00D773E4" w:rsidRPr="001C0E95" w:rsidRDefault="00D773E4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D773E4" w:rsidRPr="001C0E95" w14:paraId="5DD1156D" w14:textId="77777777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5181F7D5" w14:textId="77777777" w:rsidR="00D773E4" w:rsidRPr="00273B09" w:rsidRDefault="00D773E4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020D931B" w14:textId="77777777" w:rsidR="00D773E4" w:rsidRPr="001C0E95" w:rsidRDefault="00D773E4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  <w:bookmarkEnd w:id="19"/>
    </w:tbl>
    <w:p w14:paraId="392FCD4B" w14:textId="77777777" w:rsidR="00D773E4" w:rsidRPr="001C0E95" w:rsidRDefault="00D773E4" w:rsidP="00A01192">
      <w:pPr>
        <w:jc w:val="both"/>
        <w:rPr>
          <w:rFonts w:ascii="Arial" w:hAnsi="Arial" w:cs="Arial"/>
          <w:sz w:val="20"/>
          <w:szCs w:val="20"/>
        </w:rPr>
      </w:pPr>
    </w:p>
    <w:p w14:paraId="41CA3F38" w14:textId="441CCF2B" w:rsidR="00F4160D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F4160D">
        <w:rPr>
          <w:rFonts w:ascii="Arial" w:hAnsi="Arial" w:cs="Arial"/>
          <w:noProof/>
          <w:sz w:val="20"/>
          <w:szCs w:val="20"/>
          <w:lang w:val="en-GB"/>
        </w:rPr>
        <w:drawing>
          <wp:inline distT="0" distB="0" distL="0" distR="0" wp14:anchorId="612D97C6" wp14:editId="723A5D5E">
            <wp:extent cx="5943600" cy="356235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5D6" w:rsidRPr="001C0E95">
        <w:rPr>
          <w:rFonts w:ascii="Arial" w:hAnsi="Arial" w:cs="Arial"/>
          <w:sz w:val="20"/>
          <w:szCs w:val="20"/>
          <w:lang w:val="en-GB"/>
        </w:rP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F4160D" w:rsidRPr="001C0E95" w14:paraId="39A37B1D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06E82F59" w14:textId="77777777" w:rsidR="00F4160D" w:rsidRPr="00273B09" w:rsidRDefault="00F4160D" w:rsidP="0066235B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146D214E" w14:textId="3807E3DF" w:rsidR="00F4160D" w:rsidRPr="001C0E95" w:rsidRDefault="00F4160D" w:rsidP="0066235B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User Management (Admin)</w:t>
            </w:r>
          </w:p>
        </w:tc>
      </w:tr>
      <w:tr w:rsidR="00F4160D" w:rsidRPr="001C0E95" w14:paraId="74F6A78D" w14:textId="77777777" w:rsidTr="0066235B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4FB6CFD7" w14:textId="77777777" w:rsidR="00F4160D" w:rsidRPr="00273B09" w:rsidRDefault="00F4160D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33504FCF" w14:textId="643061D2" w:rsidR="00F4160D" w:rsidRPr="001C0E95" w:rsidRDefault="00F4160D" w:rsidP="0066235B">
            <w:pPr>
              <w:spacing w:before="40" w:after="4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with role is “admin” can access “Admin Page”. At the “User management Page”, admin can:</w:t>
            </w:r>
          </w:p>
          <w:p w14:paraId="2B1296D6" w14:textId="48AC0927" w:rsidR="00F4160D" w:rsidRPr="001C0E95" w:rsidRDefault="00F4160D" w:rsidP="0066235B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View full list of user (with full of informations).</w:t>
            </w:r>
          </w:p>
          <w:p w14:paraId="03315308" w14:textId="3ADFDFB9" w:rsidR="00F4160D" w:rsidRDefault="00F4160D" w:rsidP="0066235B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Create a new user.</w:t>
            </w:r>
          </w:p>
          <w:p w14:paraId="12BE21AE" w14:textId="090B955D" w:rsidR="00F4160D" w:rsidRDefault="00F4160D" w:rsidP="0066235B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Delete user.</w:t>
            </w:r>
          </w:p>
          <w:p w14:paraId="521E718A" w14:textId="72697C06" w:rsidR="00F4160D" w:rsidRPr="001C0E95" w:rsidRDefault="00F4160D" w:rsidP="00F4160D">
            <w:pPr>
              <w:pStyle w:val="ListParagraph"/>
              <w:numPr>
                <w:ilvl w:val="0"/>
                <w:numId w:val="24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Update information of users.</w:t>
            </w:r>
          </w:p>
        </w:tc>
      </w:tr>
      <w:tr w:rsidR="00F4160D" w:rsidRPr="001C0E95" w14:paraId="6A8F1E7D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3586C60F" w14:textId="77777777" w:rsidR="00F4160D" w:rsidRPr="00273B09" w:rsidRDefault="00F4160D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0E68EE6A" w14:textId="77777777" w:rsidR="00F4160D" w:rsidRPr="001C0E95" w:rsidRDefault="00F4160D" w:rsidP="0066235B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system will validate the information provided. If any invalid data is found, the input form will be redirected with error message. </w:t>
            </w:r>
          </w:p>
        </w:tc>
      </w:tr>
      <w:tr w:rsidR="00F4160D" w:rsidRPr="001C0E95" w14:paraId="2F9F4793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0F919447" w14:textId="77777777" w:rsidR="00F4160D" w:rsidRPr="00273B09" w:rsidRDefault="00F4160D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0BAAB99C" w14:textId="53C7F740" w:rsidR="00F4160D" w:rsidRPr="001C0E95" w:rsidRDefault="00F4160D" w:rsidP="00F4160D">
            <w:pPr>
              <w:pStyle w:val="ListParagraph"/>
              <w:spacing w:before="40" w:after="40"/>
              <w:rPr>
                <w:color w:val="000000"/>
                <w:sz w:val="22"/>
                <w:szCs w:val="22"/>
              </w:rPr>
            </w:pPr>
          </w:p>
        </w:tc>
      </w:tr>
      <w:tr w:rsidR="00F4160D" w:rsidRPr="001C0E95" w14:paraId="027EC517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0C89AB32" w14:textId="77777777" w:rsidR="00F4160D" w:rsidRPr="00273B09" w:rsidRDefault="00F4160D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18795A02" w14:textId="77777777" w:rsidR="00F4160D" w:rsidRPr="001C0E95" w:rsidRDefault="00F4160D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F4160D" w:rsidRPr="001C0E95" w14:paraId="6DDA60B7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545BA5F9" w14:textId="77777777" w:rsidR="00F4160D" w:rsidRPr="00273B09" w:rsidRDefault="00F4160D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5AFB1826" w14:textId="77777777" w:rsidR="00F4160D" w:rsidRPr="001C0E95" w:rsidRDefault="00F4160D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</w:tbl>
    <w:p w14:paraId="0EA244DB" w14:textId="746914DB" w:rsidR="00393A5B" w:rsidRDefault="00395360" w:rsidP="00E925D6">
      <w:pPr>
        <w:jc w:val="both"/>
        <w:rPr>
          <w:rFonts w:ascii="Arial" w:hAnsi="Arial" w:cs="Arial"/>
          <w:noProof/>
          <w:sz w:val="20"/>
          <w:szCs w:val="20"/>
          <w:lang w:val="en-GB"/>
        </w:rPr>
      </w:pPr>
      <w:r w:rsidRPr="00393A5B">
        <w:rPr>
          <w:rFonts w:ascii="Arial" w:hAnsi="Arial" w:cs="Arial"/>
          <w:noProof/>
          <w:sz w:val="20"/>
          <w:szCs w:val="20"/>
          <w:lang w:val="en-GB"/>
        </w:rPr>
        <w:drawing>
          <wp:inline distT="0" distB="0" distL="0" distR="0" wp14:anchorId="556FE3EC" wp14:editId="131053BC">
            <wp:extent cx="5943600" cy="2638425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A5B">
        <w:rPr>
          <w:rFonts w:ascii="Arial" w:hAnsi="Arial" w:cs="Arial"/>
          <w:noProof/>
          <w:sz w:val="20"/>
          <w:szCs w:val="20"/>
          <w:lang w:val="en-GB"/>
        </w:rPr>
        <w:drawing>
          <wp:inline distT="0" distB="0" distL="0" distR="0" wp14:anchorId="428FD478" wp14:editId="08D6578D">
            <wp:extent cx="5943600" cy="2724150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44FC" w14:textId="4FB014DD" w:rsidR="00393A5B" w:rsidRDefault="00393A5B" w:rsidP="00393A5B">
      <w:pPr>
        <w:rPr>
          <w:lang w:val="en-GB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393A5B" w:rsidRPr="001C0E95" w14:paraId="1029CCE9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13145968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0EB6A6CD" w14:textId="4BC45D43" w:rsidR="00393A5B" w:rsidRPr="001C0E95" w:rsidRDefault="00393A5B" w:rsidP="0066235B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Product</w:t>
            </w:r>
            <w:r>
              <w:rPr>
                <w:rFonts w:cs="Arial"/>
              </w:rPr>
              <w:t xml:space="preserve"> Management (Admin)</w:t>
            </w:r>
          </w:p>
        </w:tc>
      </w:tr>
      <w:tr w:rsidR="00393A5B" w:rsidRPr="001C0E95" w14:paraId="20BC50E3" w14:textId="77777777" w:rsidTr="0066235B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2EA6B03B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4BC39A01" w14:textId="389B4D1A" w:rsidR="00393A5B" w:rsidRPr="001C0E95" w:rsidRDefault="00393A5B" w:rsidP="0066235B">
            <w:pPr>
              <w:spacing w:before="40" w:after="4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can:</w:t>
            </w:r>
          </w:p>
          <w:p w14:paraId="29F7F8A6" w14:textId="66D63AE2" w:rsidR="00393A5B" w:rsidRPr="001C0E95" w:rsidRDefault="00393A5B" w:rsidP="00393A5B">
            <w:pPr>
              <w:pStyle w:val="ListParagraph"/>
              <w:numPr>
                <w:ilvl w:val="0"/>
                <w:numId w:val="25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View full list of </w:t>
            </w:r>
            <w:r>
              <w:rPr>
                <w:color w:val="000000"/>
                <w:sz w:val="22"/>
                <w:szCs w:val="22"/>
              </w:rPr>
              <w:t>products</w:t>
            </w:r>
            <w:r>
              <w:rPr>
                <w:color w:val="000000"/>
                <w:sz w:val="22"/>
                <w:szCs w:val="22"/>
              </w:rPr>
              <w:t xml:space="preserve"> (with full of informations).</w:t>
            </w:r>
          </w:p>
          <w:p w14:paraId="290ABB71" w14:textId="66D63AE2" w:rsidR="00393A5B" w:rsidRDefault="00393A5B" w:rsidP="00393A5B">
            <w:pPr>
              <w:pStyle w:val="ListParagraph"/>
              <w:numPr>
                <w:ilvl w:val="0"/>
                <w:numId w:val="25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Create a new </w:t>
            </w:r>
            <w:r>
              <w:rPr>
                <w:color w:val="000000"/>
                <w:sz w:val="22"/>
                <w:szCs w:val="22"/>
              </w:rPr>
              <w:t>product</w:t>
            </w:r>
            <w:r>
              <w:rPr>
                <w:color w:val="000000"/>
                <w:sz w:val="22"/>
                <w:szCs w:val="22"/>
              </w:rPr>
              <w:t>.</w:t>
            </w:r>
          </w:p>
          <w:p w14:paraId="1BC5AE4D" w14:textId="1FC334E7" w:rsidR="00393A5B" w:rsidRDefault="00393A5B" w:rsidP="00393A5B">
            <w:pPr>
              <w:pStyle w:val="ListParagraph"/>
              <w:numPr>
                <w:ilvl w:val="0"/>
                <w:numId w:val="25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Delete </w:t>
            </w:r>
            <w:r>
              <w:rPr>
                <w:color w:val="000000"/>
                <w:sz w:val="22"/>
                <w:szCs w:val="22"/>
              </w:rPr>
              <w:t>product</w:t>
            </w:r>
            <w:r>
              <w:rPr>
                <w:color w:val="000000"/>
                <w:sz w:val="22"/>
                <w:szCs w:val="22"/>
              </w:rPr>
              <w:t>.</w:t>
            </w:r>
          </w:p>
          <w:p w14:paraId="09BC880F" w14:textId="1F2EAF66" w:rsidR="00393A5B" w:rsidRPr="001C0E95" w:rsidRDefault="00393A5B" w:rsidP="00393A5B">
            <w:pPr>
              <w:pStyle w:val="ListParagraph"/>
              <w:numPr>
                <w:ilvl w:val="0"/>
                <w:numId w:val="25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Update information of </w:t>
            </w:r>
            <w:r>
              <w:rPr>
                <w:color w:val="000000"/>
                <w:sz w:val="22"/>
                <w:szCs w:val="22"/>
              </w:rPr>
              <w:t>products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393A5B" w:rsidRPr="001C0E95" w14:paraId="74492F21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7377D919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57D07C9B" w14:textId="77777777" w:rsidR="00393A5B" w:rsidRPr="001C0E95" w:rsidRDefault="00393A5B" w:rsidP="0066235B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system will validate the information provided. If any invalid data is found, the input form will be redirected with error message. </w:t>
            </w:r>
          </w:p>
        </w:tc>
      </w:tr>
      <w:tr w:rsidR="00393A5B" w:rsidRPr="001C0E95" w14:paraId="17AEF4A4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36A2099D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015792FF" w14:textId="77777777" w:rsidR="00393A5B" w:rsidRPr="001C0E95" w:rsidRDefault="00393A5B" w:rsidP="0066235B">
            <w:pPr>
              <w:pStyle w:val="ListParagraph"/>
              <w:spacing w:before="40" w:after="40"/>
              <w:rPr>
                <w:color w:val="000000"/>
                <w:sz w:val="22"/>
                <w:szCs w:val="22"/>
              </w:rPr>
            </w:pPr>
          </w:p>
        </w:tc>
      </w:tr>
      <w:tr w:rsidR="00393A5B" w:rsidRPr="001C0E95" w14:paraId="240515BD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2DEBED4E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4EFB9161" w14:textId="77777777" w:rsidR="00393A5B" w:rsidRPr="001C0E95" w:rsidRDefault="00393A5B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393A5B" w:rsidRPr="001C0E95" w14:paraId="1F770852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721FA735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435E9B42" w14:textId="77777777" w:rsidR="00393A5B" w:rsidRPr="001C0E95" w:rsidRDefault="00393A5B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</w:tbl>
    <w:p w14:paraId="4839B913" w14:textId="697DEB56" w:rsidR="00393A5B" w:rsidRDefault="00393A5B" w:rsidP="00393A5B">
      <w:pPr>
        <w:rPr>
          <w:noProof/>
          <w:lang w:val="en-GB"/>
        </w:rPr>
      </w:pPr>
    </w:p>
    <w:p w14:paraId="7F5D0698" w14:textId="226CFD14" w:rsidR="00393A5B" w:rsidRDefault="00395360" w:rsidP="00393A5B">
      <w:pPr>
        <w:rPr>
          <w:noProof/>
          <w:lang w:val="en-GB"/>
        </w:rPr>
      </w:pPr>
      <w:r w:rsidRPr="00393A5B">
        <w:rPr>
          <w:noProof/>
          <w:lang w:val="en-GB"/>
        </w:rPr>
        <w:drawing>
          <wp:inline distT="0" distB="0" distL="0" distR="0" wp14:anchorId="12386F31" wp14:editId="1EF11986">
            <wp:extent cx="5953125" cy="304800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A5B">
        <w:rPr>
          <w:noProof/>
          <w:lang w:val="en-GB"/>
        </w:rPr>
        <w:drawing>
          <wp:inline distT="0" distB="0" distL="0" distR="0" wp14:anchorId="70BCACB8" wp14:editId="54E29E28">
            <wp:extent cx="5934075" cy="222885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8CB4" w14:textId="77777777" w:rsidR="00393A5B" w:rsidRDefault="00393A5B" w:rsidP="00393A5B">
      <w:pPr>
        <w:rPr>
          <w:lang w:val="en-GB"/>
        </w:rPr>
      </w:pPr>
      <w:r>
        <w:rPr>
          <w:noProof/>
          <w:lang w:val="en-GB"/>
        </w:rP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393A5B" w:rsidRPr="001C0E95" w14:paraId="2540AA56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4FCC8AD0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74F63AF4" w14:textId="63E380BC" w:rsidR="00393A5B" w:rsidRPr="001C0E95" w:rsidRDefault="00393A5B" w:rsidP="0066235B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Order</w:t>
            </w:r>
            <w:r>
              <w:rPr>
                <w:rFonts w:cs="Arial"/>
              </w:rPr>
              <w:t xml:space="preserve"> Management (Admin)</w:t>
            </w:r>
          </w:p>
        </w:tc>
      </w:tr>
      <w:tr w:rsidR="00393A5B" w:rsidRPr="001C0E95" w14:paraId="2BB27D97" w14:textId="77777777" w:rsidTr="0066235B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3CD37D49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187A1D68" w14:textId="77777777" w:rsidR="00393A5B" w:rsidRPr="001C0E95" w:rsidRDefault="00393A5B" w:rsidP="0066235B">
            <w:pPr>
              <w:spacing w:before="40" w:after="4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 can:</w:t>
            </w:r>
          </w:p>
          <w:p w14:paraId="1FC6E7FD" w14:textId="7B6A1805" w:rsidR="00393A5B" w:rsidRPr="001C0E95" w:rsidRDefault="00393A5B" w:rsidP="00393A5B">
            <w:pPr>
              <w:pStyle w:val="ListParagraph"/>
              <w:numPr>
                <w:ilvl w:val="0"/>
                <w:numId w:val="26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View full list of </w:t>
            </w:r>
            <w:r>
              <w:rPr>
                <w:color w:val="000000"/>
                <w:sz w:val="22"/>
                <w:szCs w:val="22"/>
              </w:rPr>
              <w:t>order</w:t>
            </w:r>
            <w:r>
              <w:rPr>
                <w:color w:val="000000"/>
                <w:sz w:val="22"/>
                <w:szCs w:val="22"/>
              </w:rPr>
              <w:t xml:space="preserve"> (with full of informations).</w:t>
            </w:r>
          </w:p>
          <w:p w14:paraId="2CBE9A25" w14:textId="034C3F2D" w:rsidR="00393A5B" w:rsidRDefault="00C300E6" w:rsidP="00393A5B">
            <w:pPr>
              <w:pStyle w:val="ListParagraph"/>
              <w:numPr>
                <w:ilvl w:val="0"/>
                <w:numId w:val="26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View detail of a order.</w:t>
            </w:r>
          </w:p>
          <w:p w14:paraId="6A2BC1B0" w14:textId="392A817F" w:rsidR="00393A5B" w:rsidRPr="00C300E6" w:rsidRDefault="00C300E6" w:rsidP="00C300E6">
            <w:pPr>
              <w:pStyle w:val="ListParagraph"/>
              <w:numPr>
                <w:ilvl w:val="0"/>
                <w:numId w:val="26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Update status of a order (from PENDING to SUCCESS).</w:t>
            </w:r>
          </w:p>
        </w:tc>
      </w:tr>
      <w:tr w:rsidR="00393A5B" w:rsidRPr="001C0E95" w14:paraId="0AE3AE99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7988DEF9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12DEDD7D" w14:textId="77777777" w:rsidR="00393A5B" w:rsidRPr="001C0E95" w:rsidRDefault="00393A5B" w:rsidP="0066235B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system will validate the information provided. If any invalid data is found, the input form will be redirected with error message. </w:t>
            </w:r>
          </w:p>
        </w:tc>
      </w:tr>
      <w:tr w:rsidR="00393A5B" w:rsidRPr="001C0E95" w14:paraId="0F6B51E5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5BADE12C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38A43AAA" w14:textId="77777777" w:rsidR="00393A5B" w:rsidRPr="001C0E95" w:rsidRDefault="00393A5B" w:rsidP="0066235B">
            <w:pPr>
              <w:pStyle w:val="ListParagraph"/>
              <w:spacing w:before="40" w:after="40"/>
              <w:rPr>
                <w:color w:val="000000"/>
                <w:sz w:val="22"/>
                <w:szCs w:val="22"/>
              </w:rPr>
            </w:pPr>
          </w:p>
        </w:tc>
      </w:tr>
      <w:tr w:rsidR="00393A5B" w:rsidRPr="001C0E95" w14:paraId="105A5A44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23317245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3AF97DC2" w14:textId="77777777" w:rsidR="00393A5B" w:rsidRPr="001C0E95" w:rsidRDefault="00393A5B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393A5B" w:rsidRPr="001C0E95" w14:paraId="3207DBA4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75458D8F" w14:textId="77777777" w:rsidR="00393A5B" w:rsidRPr="00273B09" w:rsidRDefault="00393A5B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0854A342" w14:textId="77777777" w:rsidR="00393A5B" w:rsidRPr="001C0E95" w:rsidRDefault="00393A5B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</w:tbl>
    <w:p w14:paraId="54B1801A" w14:textId="570ED121" w:rsidR="006A7352" w:rsidRDefault="00395360" w:rsidP="00393A5B">
      <w:pPr>
        <w:rPr>
          <w:noProof/>
          <w:lang w:val="en-GB"/>
        </w:rPr>
      </w:pPr>
      <w:r w:rsidRPr="00C300E6">
        <w:rPr>
          <w:noProof/>
          <w:lang w:val="en-GB"/>
        </w:rPr>
        <w:drawing>
          <wp:inline distT="0" distB="0" distL="0" distR="0" wp14:anchorId="05AB3124" wp14:editId="62544CAF">
            <wp:extent cx="5943600" cy="1885950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0E6">
        <w:rPr>
          <w:noProof/>
          <w:lang w:val="en-GB"/>
        </w:rPr>
        <w:drawing>
          <wp:inline distT="0" distB="0" distL="0" distR="0" wp14:anchorId="199A694D" wp14:editId="470F8945">
            <wp:extent cx="5943600" cy="3019425"/>
            <wp:effectExtent l="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D7B" w14:textId="77777777" w:rsidR="006A7352" w:rsidRDefault="006A7352" w:rsidP="006A7352">
      <w:pPr>
        <w:rPr>
          <w:lang w:val="en-GB"/>
        </w:rPr>
      </w:pPr>
      <w:r>
        <w:rPr>
          <w:noProof/>
          <w:lang w:val="en-GB"/>
        </w:rP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6A7352" w:rsidRPr="001C0E95" w14:paraId="1AD7A256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00E54DEE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77EB598E" w14:textId="09372CC9" w:rsidR="006A7352" w:rsidRPr="001C0E95" w:rsidRDefault="006A7352" w:rsidP="0066235B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View Client Home Page</w:t>
            </w:r>
          </w:p>
        </w:tc>
      </w:tr>
      <w:tr w:rsidR="006A7352" w:rsidRPr="001C0E95" w14:paraId="512185E6" w14:textId="77777777" w:rsidTr="0066235B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5D7B8519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3D31CEF0" w14:textId="77777777" w:rsidR="006A7352" w:rsidRDefault="006A7352" w:rsidP="006A7352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don’t need to login system. Everyone can view:</w:t>
            </w:r>
          </w:p>
          <w:p w14:paraId="48B7AA91" w14:textId="77777777" w:rsidR="006A7352" w:rsidRDefault="006A7352" w:rsidP="006A7352">
            <w:pPr>
              <w:pStyle w:val="ListParagraph"/>
              <w:numPr>
                <w:ilvl w:val="0"/>
                <w:numId w:val="28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Hot and featured products.</w:t>
            </w:r>
          </w:p>
          <w:p w14:paraId="5A5A3148" w14:textId="29560091" w:rsidR="006A7352" w:rsidRPr="006A7352" w:rsidRDefault="006A7352" w:rsidP="006A7352">
            <w:pPr>
              <w:pStyle w:val="ListParagraph"/>
              <w:numPr>
                <w:ilvl w:val="0"/>
                <w:numId w:val="28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List of producted by categories.</w:t>
            </w:r>
          </w:p>
        </w:tc>
      </w:tr>
      <w:tr w:rsidR="006A7352" w:rsidRPr="001C0E95" w14:paraId="3A741127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0E1AB43B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3180EF96" w14:textId="77777777" w:rsidR="006A7352" w:rsidRPr="001C0E95" w:rsidRDefault="006A7352" w:rsidP="0066235B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system will validate the information provided. If any invalid data is found, the input form will be redirected with error message. </w:t>
            </w:r>
          </w:p>
        </w:tc>
      </w:tr>
      <w:tr w:rsidR="006A7352" w:rsidRPr="001C0E95" w14:paraId="4FFEAC3E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11C2DFD6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7C11BFF9" w14:textId="77777777" w:rsidR="006A7352" w:rsidRPr="001C0E95" w:rsidRDefault="006A7352" w:rsidP="0066235B">
            <w:pPr>
              <w:pStyle w:val="ListParagraph"/>
              <w:spacing w:before="40" w:after="40"/>
              <w:rPr>
                <w:color w:val="000000"/>
                <w:sz w:val="22"/>
                <w:szCs w:val="22"/>
              </w:rPr>
            </w:pPr>
          </w:p>
        </w:tc>
      </w:tr>
      <w:tr w:rsidR="006A7352" w:rsidRPr="001C0E95" w14:paraId="1C4AC1FB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782298DE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624F6E63" w14:textId="77777777" w:rsidR="006A7352" w:rsidRPr="001C0E95" w:rsidRDefault="006A7352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6A7352" w:rsidRPr="001C0E95" w14:paraId="5E0B34F0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7B0070E1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5AF75881" w14:textId="77777777" w:rsidR="006A7352" w:rsidRPr="001C0E95" w:rsidRDefault="006A7352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</w:tbl>
    <w:p w14:paraId="398D0BED" w14:textId="0D9CF9EF" w:rsidR="006A7352" w:rsidRDefault="006A7352" w:rsidP="006A7352">
      <w:pPr>
        <w:rPr>
          <w:noProof/>
          <w:lang w:val="en-GB"/>
        </w:rPr>
      </w:pPr>
    </w:p>
    <w:p w14:paraId="14144D80" w14:textId="1E29B7CE" w:rsidR="00F83020" w:rsidRDefault="00395360" w:rsidP="006A7352">
      <w:pPr>
        <w:rPr>
          <w:noProof/>
          <w:lang w:val="en-GB"/>
        </w:rPr>
      </w:pPr>
      <w:r w:rsidRPr="006A7352">
        <w:rPr>
          <w:noProof/>
          <w:lang w:val="en-GB"/>
        </w:rPr>
        <w:drawing>
          <wp:inline distT="0" distB="0" distL="0" distR="0" wp14:anchorId="221D3F7A" wp14:editId="01E08A63">
            <wp:extent cx="5943600" cy="3762375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4E5" w14:textId="44780FFF" w:rsidR="006A7352" w:rsidRDefault="00395360" w:rsidP="006A7352">
      <w:pPr>
        <w:rPr>
          <w:noProof/>
          <w:lang w:val="en-GB"/>
        </w:rPr>
      </w:pPr>
      <w:r w:rsidRPr="006A7352">
        <w:rPr>
          <w:noProof/>
          <w:lang w:val="en-GB"/>
        </w:rPr>
        <w:lastRenderedPageBreak/>
        <w:drawing>
          <wp:inline distT="0" distB="0" distL="0" distR="0" wp14:anchorId="5A2D0955" wp14:editId="26206965">
            <wp:extent cx="5943600" cy="3505200"/>
            <wp:effectExtent l="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79B5" w14:textId="69EDDA86" w:rsidR="006A7352" w:rsidRDefault="00F83020" w:rsidP="006A7352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112CF2CA" w14:textId="77777777" w:rsidR="006A7352" w:rsidRDefault="006A7352" w:rsidP="006A7352">
      <w:pPr>
        <w:rPr>
          <w:noProof/>
          <w:lang w:val="en-GB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6A7352" w:rsidRPr="001C0E95" w14:paraId="25620897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3FF46524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1DD8E8A7" w14:textId="3F0F04A6" w:rsidR="006A7352" w:rsidRPr="001C0E95" w:rsidRDefault="006A7352" w:rsidP="0066235B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View </w:t>
            </w:r>
            <w:r>
              <w:rPr>
                <w:rFonts w:cs="Arial"/>
              </w:rPr>
              <w:t>Cart (User)</w:t>
            </w:r>
          </w:p>
        </w:tc>
      </w:tr>
      <w:tr w:rsidR="006A7352" w:rsidRPr="001C0E95" w14:paraId="1F2B9737" w14:textId="77777777" w:rsidTr="0066235B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3CF04BFE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5A4CF377" w14:textId="77777777" w:rsidR="006A7352" w:rsidRDefault="006A7352" w:rsidP="006A7352">
            <w:pPr>
              <w:pStyle w:val="ListParagraph"/>
              <w:numPr>
                <w:ilvl w:val="0"/>
                <w:numId w:val="30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click “Add To Card” at the product they like.</w:t>
            </w:r>
          </w:p>
          <w:p w14:paraId="4E3C5EAD" w14:textId="77777777" w:rsidR="006A7352" w:rsidRDefault="006A7352" w:rsidP="006A7352">
            <w:pPr>
              <w:pStyle w:val="ListParagraph"/>
              <w:numPr>
                <w:ilvl w:val="0"/>
                <w:numId w:val="30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At “Cart Page”, users can continue to shopping or checkout.</w:t>
            </w:r>
          </w:p>
          <w:p w14:paraId="1D5D4BA4" w14:textId="7617517A" w:rsidR="006A7352" w:rsidRPr="006A7352" w:rsidRDefault="006A7352" w:rsidP="006A7352">
            <w:pPr>
              <w:pStyle w:val="ListParagraph"/>
              <w:numPr>
                <w:ilvl w:val="0"/>
                <w:numId w:val="30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After Checkout, their order will be sent to system to processing.</w:t>
            </w:r>
          </w:p>
        </w:tc>
      </w:tr>
      <w:tr w:rsidR="006A7352" w:rsidRPr="001C0E95" w14:paraId="0B8F8850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6654DB24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6067DCD4" w14:textId="77777777" w:rsidR="006A7352" w:rsidRPr="001C0E95" w:rsidRDefault="006A7352" w:rsidP="0066235B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system will validate the information provided. If any invalid data is found, the input form will be redirected with error message. </w:t>
            </w:r>
          </w:p>
        </w:tc>
      </w:tr>
      <w:tr w:rsidR="006A7352" w:rsidRPr="001C0E95" w14:paraId="7AD462FB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1C6D09A1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1E17318B" w14:textId="77777777" w:rsidR="006A7352" w:rsidRPr="001C0E95" w:rsidRDefault="006A7352" w:rsidP="0066235B">
            <w:pPr>
              <w:pStyle w:val="ListParagraph"/>
              <w:spacing w:before="40" w:after="40"/>
              <w:rPr>
                <w:color w:val="000000"/>
                <w:sz w:val="22"/>
                <w:szCs w:val="22"/>
              </w:rPr>
            </w:pPr>
          </w:p>
        </w:tc>
      </w:tr>
      <w:tr w:rsidR="006A7352" w:rsidRPr="001C0E95" w14:paraId="3CB1E240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40E62DF2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597D7301" w14:textId="77777777" w:rsidR="006A7352" w:rsidRPr="001C0E95" w:rsidRDefault="006A7352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6A7352" w:rsidRPr="001C0E95" w14:paraId="2FBFD8D1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0F4198E1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6292AB3B" w14:textId="77777777" w:rsidR="006A7352" w:rsidRPr="001C0E95" w:rsidRDefault="006A7352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</w:tbl>
    <w:p w14:paraId="13D5829F" w14:textId="096B489C" w:rsidR="00F83020" w:rsidRDefault="00395360" w:rsidP="006A7352">
      <w:pPr>
        <w:rPr>
          <w:noProof/>
          <w:lang w:val="en-GB"/>
        </w:rPr>
      </w:pPr>
      <w:r w:rsidRPr="006A7352">
        <w:rPr>
          <w:noProof/>
          <w:lang w:val="en-GB"/>
        </w:rPr>
        <w:drawing>
          <wp:inline distT="0" distB="0" distL="0" distR="0" wp14:anchorId="017B070A" wp14:editId="1F04778E">
            <wp:extent cx="5943600" cy="3248025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52">
        <w:rPr>
          <w:noProof/>
          <w:lang w:val="en-GB"/>
        </w:rPr>
        <w:drawing>
          <wp:inline distT="0" distB="0" distL="0" distR="0" wp14:anchorId="217E5272" wp14:editId="38C88B80">
            <wp:extent cx="5943600" cy="1495425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8C6F" w14:textId="77777777" w:rsidR="006A7352" w:rsidRDefault="00F83020" w:rsidP="00F83020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17D39260" w14:textId="77777777" w:rsidR="006A7352" w:rsidRDefault="006A7352" w:rsidP="006A7352">
      <w:pPr>
        <w:rPr>
          <w:noProof/>
          <w:lang w:val="en-GB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6A7352" w:rsidRPr="001C0E95" w14:paraId="3378BC29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11E2E2A5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iCs/>
                <w:szCs w:val="22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481D9F65" w14:textId="6644B283" w:rsidR="006A7352" w:rsidRPr="001C0E95" w:rsidRDefault="006A7352" w:rsidP="0066235B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View </w:t>
            </w:r>
            <w:r>
              <w:rPr>
                <w:rFonts w:cs="Arial"/>
              </w:rPr>
              <w:t xml:space="preserve">Profile </w:t>
            </w:r>
            <w:r>
              <w:rPr>
                <w:rFonts w:cs="Arial"/>
              </w:rPr>
              <w:t>(User)</w:t>
            </w:r>
          </w:p>
        </w:tc>
      </w:tr>
      <w:tr w:rsidR="006A7352" w:rsidRPr="001C0E95" w14:paraId="2D43631F" w14:textId="77777777" w:rsidTr="0066235B">
        <w:trPr>
          <w:trHeight w:val="845"/>
          <w:jc w:val="center"/>
        </w:trPr>
        <w:tc>
          <w:tcPr>
            <w:tcW w:w="2855" w:type="dxa"/>
            <w:shd w:val="clear" w:color="auto" w:fill="FFFFFF"/>
          </w:tcPr>
          <w:p w14:paraId="39D73BE6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Basic Flow</w:t>
            </w:r>
          </w:p>
        </w:tc>
        <w:tc>
          <w:tcPr>
            <w:tcW w:w="6793" w:type="dxa"/>
          </w:tcPr>
          <w:p w14:paraId="1121B994" w14:textId="0B3D577D" w:rsidR="006A7352" w:rsidRDefault="006A7352" w:rsidP="006A7352">
            <w:pPr>
              <w:pStyle w:val="ListParagraph"/>
              <w:numPr>
                <w:ilvl w:val="0"/>
                <w:numId w:val="31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Users can click to their avatar to view the profile</w:t>
            </w:r>
            <w:r>
              <w:rPr>
                <w:color w:val="000000"/>
                <w:sz w:val="22"/>
                <w:szCs w:val="22"/>
              </w:rPr>
              <w:t>.</w:t>
            </w:r>
          </w:p>
          <w:p w14:paraId="05B28921" w14:textId="6641F72B" w:rsidR="006A7352" w:rsidRPr="006A7352" w:rsidRDefault="006A7352" w:rsidP="006A7352">
            <w:pPr>
              <w:pStyle w:val="ListParagraph"/>
              <w:numPr>
                <w:ilvl w:val="0"/>
                <w:numId w:val="31"/>
              </w:numPr>
              <w:spacing w:before="40" w:after="4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They can change information, password here.</w:t>
            </w:r>
          </w:p>
        </w:tc>
      </w:tr>
      <w:tr w:rsidR="006A7352" w:rsidRPr="001C0E95" w14:paraId="7489940D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0D3E7594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Alternate Flow</w:t>
            </w:r>
          </w:p>
        </w:tc>
        <w:tc>
          <w:tcPr>
            <w:tcW w:w="6793" w:type="dxa"/>
          </w:tcPr>
          <w:p w14:paraId="30317606" w14:textId="77777777" w:rsidR="006A7352" w:rsidRPr="001C0E95" w:rsidRDefault="006A7352" w:rsidP="0066235B">
            <w:pPr>
              <w:pStyle w:val="ListParagraph"/>
              <w:spacing w:before="40" w:after="40"/>
              <w:ind w:left="0"/>
              <w:rPr>
                <w:color w:val="000000"/>
                <w:sz w:val="22"/>
                <w:szCs w:val="22"/>
              </w:rPr>
            </w:pPr>
            <w:r w:rsidRPr="001C0E95">
              <w:rPr>
                <w:color w:val="000000"/>
                <w:sz w:val="22"/>
                <w:szCs w:val="22"/>
              </w:rPr>
              <w:t xml:space="preserve">The system will validate the information provided. If any invalid data is found, the input form will be redirected with error message. </w:t>
            </w:r>
          </w:p>
        </w:tc>
      </w:tr>
      <w:tr w:rsidR="006A7352" w:rsidRPr="001C0E95" w14:paraId="63CD6E99" w14:textId="77777777" w:rsidTr="0066235B">
        <w:trPr>
          <w:jc w:val="center"/>
        </w:trPr>
        <w:tc>
          <w:tcPr>
            <w:tcW w:w="2855" w:type="dxa"/>
            <w:shd w:val="clear" w:color="auto" w:fill="FFFFFF"/>
          </w:tcPr>
          <w:p w14:paraId="5D01A8B0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sz w:val="2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Validation</w:t>
            </w:r>
          </w:p>
        </w:tc>
        <w:tc>
          <w:tcPr>
            <w:tcW w:w="6793" w:type="dxa"/>
          </w:tcPr>
          <w:p w14:paraId="23B14C6B" w14:textId="77777777" w:rsidR="006A7352" w:rsidRPr="001C0E95" w:rsidRDefault="006A7352" w:rsidP="0066235B">
            <w:pPr>
              <w:pStyle w:val="ListParagraph"/>
              <w:spacing w:before="40" w:after="40"/>
              <w:rPr>
                <w:color w:val="000000"/>
                <w:sz w:val="22"/>
                <w:szCs w:val="22"/>
              </w:rPr>
            </w:pPr>
          </w:p>
        </w:tc>
      </w:tr>
      <w:tr w:rsidR="006A7352" w:rsidRPr="001C0E95" w14:paraId="07198990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5B18D998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Pre-Conditions</w:t>
            </w:r>
          </w:p>
        </w:tc>
        <w:tc>
          <w:tcPr>
            <w:tcW w:w="6793" w:type="dxa"/>
          </w:tcPr>
          <w:p w14:paraId="63607947" w14:textId="77777777" w:rsidR="006A7352" w:rsidRPr="001C0E95" w:rsidRDefault="006A7352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User should have network access and Browser with latest updates.</w:t>
            </w:r>
          </w:p>
        </w:tc>
      </w:tr>
      <w:tr w:rsidR="006A7352" w:rsidRPr="001C0E95" w14:paraId="5FF8E6E2" w14:textId="77777777" w:rsidTr="0066235B">
        <w:trPr>
          <w:trHeight w:val="350"/>
          <w:jc w:val="center"/>
        </w:trPr>
        <w:tc>
          <w:tcPr>
            <w:tcW w:w="2855" w:type="dxa"/>
            <w:shd w:val="clear" w:color="auto" w:fill="FFFFFF"/>
          </w:tcPr>
          <w:p w14:paraId="79BF1AF2" w14:textId="77777777" w:rsidR="006A7352" w:rsidRPr="00273B09" w:rsidRDefault="006A7352" w:rsidP="0066235B">
            <w:pPr>
              <w:spacing w:before="40" w:after="40"/>
              <w:rPr>
                <w:rFonts w:ascii="Arial" w:hAnsi="Arial" w:cs="Arial"/>
                <w:b/>
                <w:bCs/>
                <w:color w:val="000000"/>
              </w:rPr>
            </w:pPr>
            <w:r w:rsidRPr="00273B09">
              <w:rPr>
                <w:rFonts w:ascii="Arial" w:hAnsi="Arial" w:cs="Arial"/>
                <w:b/>
                <w:bCs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3379BA9D" w14:textId="77777777" w:rsidR="006A7352" w:rsidRPr="001C0E95" w:rsidRDefault="006A7352" w:rsidP="0066235B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1C0E95">
              <w:rPr>
                <w:rFonts w:ascii="Arial" w:hAnsi="Arial" w:cs="Arial"/>
                <w:sz w:val="22"/>
                <w:szCs w:val="22"/>
              </w:rPr>
              <w:t>Success message should be shown.</w:t>
            </w:r>
          </w:p>
        </w:tc>
      </w:tr>
    </w:tbl>
    <w:p w14:paraId="4F425830" w14:textId="77777777" w:rsidR="006A7352" w:rsidRDefault="006A7352" w:rsidP="006A7352">
      <w:pPr>
        <w:rPr>
          <w:noProof/>
          <w:lang w:val="en-GB"/>
        </w:rPr>
      </w:pPr>
    </w:p>
    <w:p w14:paraId="27DDBD63" w14:textId="113CA426" w:rsidR="00E925D6" w:rsidRPr="001C0E95" w:rsidRDefault="00395360" w:rsidP="006A7352">
      <w:pPr>
        <w:rPr>
          <w:lang w:val="en-GB"/>
        </w:rPr>
      </w:pPr>
      <w:r w:rsidRPr="006A7352">
        <w:rPr>
          <w:noProof/>
          <w:lang w:val="en-GB"/>
        </w:rPr>
        <w:drawing>
          <wp:inline distT="0" distB="0" distL="0" distR="0" wp14:anchorId="37792312" wp14:editId="4CB685ED">
            <wp:extent cx="5943600" cy="3267075"/>
            <wp:effectExtent l="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60D">
        <w:rPr>
          <w:lang w:val="en-GB"/>
        </w:rPr>
        <w:br w:type="page"/>
      </w:r>
      <w:r w:rsidR="00E925D6" w:rsidRPr="00F83020">
        <w:rPr>
          <w:b/>
          <w:bCs/>
          <w:lang w:val="en-GB"/>
        </w:rPr>
        <w:lastRenderedPageBreak/>
        <w:t>Architecture Diagram</w:t>
      </w:r>
      <w:r w:rsidR="00E925D6" w:rsidRPr="00F83020">
        <w:rPr>
          <w:b/>
          <w:bCs/>
          <w:lang w:val="en-GB"/>
        </w:rPr>
        <w:t>:</w:t>
      </w:r>
    </w:p>
    <w:p w14:paraId="00B7513E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13B45593" w14:textId="6DBB5012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2D962" wp14:editId="67F99AFA">
                <wp:simplePos x="0" y="0"/>
                <wp:positionH relativeFrom="column">
                  <wp:posOffset>4606925</wp:posOffset>
                </wp:positionH>
                <wp:positionV relativeFrom="paragraph">
                  <wp:posOffset>142875</wp:posOffset>
                </wp:positionV>
                <wp:extent cx="0" cy="4411345"/>
                <wp:effectExtent l="6350" t="8890" r="12700" b="8890"/>
                <wp:wrapNone/>
                <wp:docPr id="5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11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2062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362.75pt;margin-top:11.25pt;width:0;height:347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"/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A493C" wp14:editId="5B919111">
                <wp:simplePos x="0" y="0"/>
                <wp:positionH relativeFrom="column">
                  <wp:posOffset>1631950</wp:posOffset>
                </wp:positionH>
                <wp:positionV relativeFrom="paragraph">
                  <wp:posOffset>142875</wp:posOffset>
                </wp:positionV>
                <wp:extent cx="0" cy="4411345"/>
                <wp:effectExtent l="12700" t="8890" r="6350" b="8890"/>
                <wp:wrapNone/>
                <wp:docPr id="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11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A7F5A" id="AutoShape 5" o:spid="_x0000_s1026" type="#_x0000_t32" style="position:absolute;margin-left:128.5pt;margin-top:11.25pt;width:0;height:34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"/>
            </w:pict>
          </mc:Fallback>
        </mc:AlternateContent>
      </w:r>
    </w:p>
    <w:p w14:paraId="084395AA" w14:textId="5C502D9F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186B53" wp14:editId="6AD72FC3">
                <wp:simplePos x="0" y="0"/>
                <wp:positionH relativeFrom="column">
                  <wp:posOffset>330835</wp:posOffset>
                </wp:positionH>
                <wp:positionV relativeFrom="paragraph">
                  <wp:posOffset>3175</wp:posOffset>
                </wp:positionV>
                <wp:extent cx="5862320" cy="4404995"/>
                <wp:effectExtent l="6985" t="5715" r="7620" b="8890"/>
                <wp:wrapNone/>
                <wp:docPr id="5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2320" cy="440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1EA5A4" id="Rectangle 3" o:spid="_x0000_s1026" style="position:absolute;margin-left:26.05pt;margin-top:.25pt;width:461.6pt;height:34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"/>
            </w:pict>
          </mc:Fallback>
        </mc:AlternateContent>
      </w:r>
    </w:p>
    <w:p w14:paraId="23D14EA6" w14:textId="4906050C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DA1189" wp14:editId="4795630F">
                <wp:simplePos x="0" y="0"/>
                <wp:positionH relativeFrom="column">
                  <wp:posOffset>2442210</wp:posOffset>
                </wp:positionH>
                <wp:positionV relativeFrom="paragraph">
                  <wp:posOffset>87630</wp:posOffset>
                </wp:positionV>
                <wp:extent cx="1094105" cy="341630"/>
                <wp:effectExtent l="3810" t="0" r="0" b="3175"/>
                <wp:wrapNone/>
                <wp:docPr id="5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3550D" w14:textId="77777777" w:rsidR="00E925D6" w:rsidRPr="00DA5EEA" w:rsidRDefault="00E925D6" w:rsidP="00E925D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A5EEA">
                              <w:rPr>
                                <w:b/>
                              </w:rPr>
                              <w:t>Logical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DA118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92.3pt;margin-top:6.9pt;width:86.15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" stroked="f">
                <v:textbox>
                  <w:txbxContent>
                    <w:p w14:paraId="3E03550D" w14:textId="77777777" w:rsidR="00E925D6" w:rsidRPr="00DA5EEA" w:rsidRDefault="00E925D6" w:rsidP="00E925D6">
                      <w:pPr>
                        <w:jc w:val="center"/>
                        <w:rPr>
                          <w:b/>
                        </w:rPr>
                      </w:pPr>
                      <w:r w:rsidRPr="00DA5EEA">
                        <w:rPr>
                          <w:b/>
                        </w:rPr>
                        <w:t>Logical View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DFB26D" wp14:editId="703D4732">
                <wp:simplePos x="0" y="0"/>
                <wp:positionH relativeFrom="column">
                  <wp:posOffset>4815205</wp:posOffset>
                </wp:positionH>
                <wp:positionV relativeFrom="paragraph">
                  <wp:posOffset>19050</wp:posOffset>
                </wp:positionV>
                <wp:extent cx="1094105" cy="456565"/>
                <wp:effectExtent l="0" t="0" r="0" b="4445"/>
                <wp:wrapNone/>
                <wp:docPr id="4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73CEB" w14:textId="77777777" w:rsidR="00E925D6" w:rsidRPr="00DA5EEA" w:rsidRDefault="00E925D6" w:rsidP="00E925D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A5EEA">
                              <w:rPr>
                                <w:b/>
                              </w:rPr>
                              <w:t>Technology/ Framework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FB26D" id="Text Box 9" o:spid="_x0000_s1027" type="#_x0000_t202" style="position:absolute;left:0;text-align:left;margin-left:379.15pt;margin-top:1.5pt;width:86.15pt;height:3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" stroked="f">
                <v:textbox>
                  <w:txbxContent>
                    <w:p w14:paraId="33573CEB" w14:textId="77777777" w:rsidR="00E925D6" w:rsidRPr="00DA5EEA" w:rsidRDefault="00E925D6" w:rsidP="00E925D6">
                      <w:pPr>
                        <w:jc w:val="center"/>
                        <w:rPr>
                          <w:b/>
                        </w:rPr>
                      </w:pPr>
                      <w:r w:rsidRPr="00DA5EEA">
                        <w:rPr>
                          <w:b/>
                        </w:rPr>
                        <w:t>Technology/ Framework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CCA88" wp14:editId="6AF05FAF">
                <wp:simplePos x="0" y="0"/>
                <wp:positionH relativeFrom="column">
                  <wp:posOffset>422275</wp:posOffset>
                </wp:positionH>
                <wp:positionV relativeFrom="paragraph">
                  <wp:posOffset>59055</wp:posOffset>
                </wp:positionV>
                <wp:extent cx="1094105" cy="341630"/>
                <wp:effectExtent l="3175" t="0" r="0" b="3175"/>
                <wp:wrapNone/>
                <wp:docPr id="4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822A9" w14:textId="77777777" w:rsidR="00E925D6" w:rsidRPr="00DA5EEA" w:rsidRDefault="00E925D6" w:rsidP="00E925D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A5EEA">
                              <w:rPr>
                                <w:b/>
                              </w:rPr>
                              <w:t>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CCA88" id="Text Box 7" o:spid="_x0000_s1028" type="#_x0000_t202" style="position:absolute;left:0;text-align:left;margin-left:33.25pt;margin-top:4.65pt;width:86.15pt;height:26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" stroked="f">
                <v:textbox>
                  <w:txbxContent>
                    <w:p w14:paraId="14A822A9" w14:textId="77777777" w:rsidR="00E925D6" w:rsidRPr="00DA5EEA" w:rsidRDefault="00E925D6" w:rsidP="00E925D6">
                      <w:pPr>
                        <w:jc w:val="center"/>
                        <w:rPr>
                          <w:b/>
                        </w:rPr>
                      </w:pPr>
                      <w:r w:rsidRPr="00DA5EEA">
                        <w:rPr>
                          <w:b/>
                        </w:rPr>
                        <w:t>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2FC2F4C2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65348C61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2BFA5BE4" w14:textId="55937E9A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826918" wp14:editId="2298A8E1">
                <wp:simplePos x="0" y="0"/>
                <wp:positionH relativeFrom="column">
                  <wp:posOffset>335915</wp:posOffset>
                </wp:positionH>
                <wp:positionV relativeFrom="paragraph">
                  <wp:posOffset>135255</wp:posOffset>
                </wp:positionV>
                <wp:extent cx="5862320" cy="0"/>
                <wp:effectExtent l="12065" t="7620" r="12065" b="11430"/>
                <wp:wrapNone/>
                <wp:docPr id="4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32711" id="AutoShape 4" o:spid="_x0000_s1026" type="#_x0000_t32" style="position:absolute;margin-left:26.45pt;margin-top:10.65pt;width:461.6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"/>
            </w:pict>
          </mc:Fallback>
        </mc:AlternateContent>
      </w:r>
    </w:p>
    <w:p w14:paraId="3EA3F22D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28E729A" w14:textId="07EBA118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0678B4" wp14:editId="25B766B3">
                <wp:simplePos x="0" y="0"/>
                <wp:positionH relativeFrom="column">
                  <wp:posOffset>4757420</wp:posOffset>
                </wp:positionH>
                <wp:positionV relativeFrom="paragraph">
                  <wp:posOffset>152400</wp:posOffset>
                </wp:positionV>
                <wp:extent cx="1226820" cy="448310"/>
                <wp:effectExtent l="4445" t="2540" r="0" b="0"/>
                <wp:wrapNone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4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2A8FE" w14:textId="4D70719B" w:rsidR="00E925D6" w:rsidRDefault="00E925D6" w:rsidP="00E925D6">
                            <w:pPr>
                              <w:jc w:val="center"/>
                            </w:pPr>
                            <w:r>
                              <w:t xml:space="preserve">HTML/ CSS/ JavaScript/ </w:t>
                            </w:r>
                            <w:r>
                              <w:t xml:space="preserve">JSP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678B4" id="Text Box 18" o:spid="_x0000_s1029" type="#_x0000_t202" style="position:absolute;left:0;text-align:left;margin-left:374.6pt;margin-top:12pt;width:96.6pt;height:35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" stroked="f">
                <v:textbox>
                  <w:txbxContent>
                    <w:p w14:paraId="0912A8FE" w14:textId="4D70719B" w:rsidR="00E925D6" w:rsidRDefault="00E925D6" w:rsidP="00E925D6">
                      <w:pPr>
                        <w:jc w:val="center"/>
                      </w:pPr>
                      <w:r>
                        <w:t xml:space="preserve">HTML/ CSS/ JavaScript/ </w:t>
                      </w:r>
                      <w:r>
                        <w:t xml:space="preserve">JSP 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06A592" wp14:editId="6581FC75">
                <wp:simplePos x="0" y="0"/>
                <wp:positionH relativeFrom="column">
                  <wp:posOffset>1788160</wp:posOffset>
                </wp:positionH>
                <wp:positionV relativeFrom="paragraph">
                  <wp:posOffset>30480</wp:posOffset>
                </wp:positionV>
                <wp:extent cx="2610485" cy="294640"/>
                <wp:effectExtent l="0" t="4445" r="1905" b="0"/>
                <wp:wrapNone/>
                <wp:docPr id="3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048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091D2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UI Components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6A592" id="Text Box 11" o:spid="_x0000_s1030" type="#_x0000_t202" style="position:absolute;left:0;text-align:left;margin-left:140.8pt;margin-top:2.4pt;width:205.55pt;height:2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" filled="f" stroked="f">
                <v:textbox>
                  <w:txbxContent>
                    <w:p w14:paraId="54F091D2" w14:textId="77777777" w:rsidR="00E925D6" w:rsidRDefault="00E925D6" w:rsidP="00E925D6">
                      <w:pPr>
                        <w:jc w:val="center"/>
                      </w:pPr>
                      <w:r>
                        <w:t>UI Components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0AA270" wp14:editId="3D4A44E4">
                <wp:simplePos x="0" y="0"/>
                <wp:positionH relativeFrom="column">
                  <wp:posOffset>1788160</wp:posOffset>
                </wp:positionH>
                <wp:positionV relativeFrom="paragraph">
                  <wp:posOffset>71120</wp:posOffset>
                </wp:positionV>
                <wp:extent cx="2610485" cy="925830"/>
                <wp:effectExtent l="6985" t="6985" r="11430" b="10160"/>
                <wp:wrapNone/>
                <wp:docPr id="3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0485" cy="925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224293" id="Rectangle 10" o:spid="_x0000_s1026" style="position:absolute;margin-left:140.8pt;margin-top:5.6pt;width:205.55pt;height:7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"/>
            </w:pict>
          </mc:Fallback>
        </mc:AlternateContent>
      </w:r>
    </w:p>
    <w:p w14:paraId="1DCF5803" w14:textId="1145FF6C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517F4F" wp14:editId="6980E7B5">
                <wp:simplePos x="0" y="0"/>
                <wp:positionH relativeFrom="column">
                  <wp:posOffset>422275</wp:posOffset>
                </wp:positionH>
                <wp:positionV relativeFrom="paragraph">
                  <wp:posOffset>121285</wp:posOffset>
                </wp:positionV>
                <wp:extent cx="1094105" cy="544195"/>
                <wp:effectExtent l="3175" t="3175" r="0" b="0"/>
                <wp:wrapNone/>
                <wp:docPr id="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54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75B98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Presentation 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17F4F" id="Text Box 17" o:spid="_x0000_s1031" type="#_x0000_t202" style="position:absolute;left:0;text-align:left;margin-left:33.25pt;margin-top:9.55pt;width:86.15pt;height:4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" stroked="f">
                <v:textbox>
                  <w:txbxContent>
                    <w:p w14:paraId="42C75B98" w14:textId="77777777" w:rsidR="00E925D6" w:rsidRDefault="00E925D6" w:rsidP="00E925D6">
                      <w:pPr>
                        <w:jc w:val="center"/>
                      </w:pPr>
                      <w:r>
                        <w:t>Presentation 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36702B4E" w14:textId="230B6E55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8DE573" wp14:editId="38C2C4FA">
                <wp:simplePos x="0" y="0"/>
                <wp:positionH relativeFrom="column">
                  <wp:posOffset>3134360</wp:posOffset>
                </wp:positionH>
                <wp:positionV relativeFrom="paragraph">
                  <wp:posOffset>356870</wp:posOffset>
                </wp:positionV>
                <wp:extent cx="1198245" cy="254000"/>
                <wp:effectExtent l="10160" t="13335" r="10795" b="8890"/>
                <wp:wrapNone/>
                <wp:docPr id="3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AE3D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Resources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DE573" id="Text Box 15" o:spid="_x0000_s1032" type="#_x0000_t202" style="position:absolute;left:0;text-align:left;margin-left:246.8pt;margin-top:28.1pt;width:94.35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">
                <v:textbox>
                  <w:txbxContent>
                    <w:p w14:paraId="443FAE3D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Resources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A827E6" wp14:editId="3537B349">
                <wp:simplePos x="0" y="0"/>
                <wp:positionH relativeFrom="column">
                  <wp:posOffset>3130550</wp:posOffset>
                </wp:positionH>
                <wp:positionV relativeFrom="paragraph">
                  <wp:posOffset>33020</wp:posOffset>
                </wp:positionV>
                <wp:extent cx="1198245" cy="254000"/>
                <wp:effectExtent l="6350" t="13335" r="5080" b="889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42180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Validations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827E6" id="Text Box 13" o:spid="_x0000_s1033" type="#_x0000_t202" style="position:absolute;left:0;text-align:left;margin-left:246.5pt;margin-top:2.6pt;width:94.35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">
                <v:textbox>
                  <w:txbxContent>
                    <w:p w14:paraId="22F42180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Validations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0F6218" wp14:editId="1C4A8D70">
                <wp:simplePos x="0" y="0"/>
                <wp:positionH relativeFrom="column">
                  <wp:posOffset>1886585</wp:posOffset>
                </wp:positionH>
                <wp:positionV relativeFrom="paragraph">
                  <wp:posOffset>33020</wp:posOffset>
                </wp:positionV>
                <wp:extent cx="1198245" cy="254000"/>
                <wp:effectExtent l="10160" t="13335" r="10795" b="8890"/>
                <wp:wrapNone/>
                <wp:docPr id="3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B1F3A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93E2F">
                              <w:rPr>
                                <w:sz w:val="20"/>
                              </w:rPr>
                              <w:t>E</w:t>
                            </w:r>
                            <w:r>
                              <w:rPr>
                                <w:sz w:val="20"/>
                              </w:rPr>
                              <w:t>xport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F6218" id="Text Box 12" o:spid="_x0000_s1034" type="#_x0000_t202" style="position:absolute;left:0;text-align:left;margin-left:148.55pt;margin-top:2.6pt;width:94.35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">
                <v:textbox>
                  <w:txbxContent>
                    <w:p w14:paraId="7F8B1F3A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 w:rsidRPr="00B93E2F">
                        <w:rPr>
                          <w:sz w:val="20"/>
                        </w:rPr>
                        <w:t>E</w:t>
                      </w:r>
                      <w:r>
                        <w:rPr>
                          <w:sz w:val="20"/>
                        </w:rPr>
                        <w:t>xport (pdf)</w:t>
                      </w:r>
                    </w:p>
                  </w:txbxContent>
                </v:textbox>
              </v:shape>
            </w:pict>
          </mc:Fallback>
        </mc:AlternateContent>
      </w:r>
    </w:p>
    <w:p w14:paraId="083A1C5E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85EEB23" w14:textId="1687C233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30DC2" wp14:editId="2FD4ECA8">
                <wp:simplePos x="0" y="0"/>
                <wp:positionH relativeFrom="column">
                  <wp:posOffset>1890395</wp:posOffset>
                </wp:positionH>
                <wp:positionV relativeFrom="paragraph">
                  <wp:posOffset>64770</wp:posOffset>
                </wp:positionV>
                <wp:extent cx="1198245" cy="254000"/>
                <wp:effectExtent l="13970" t="13335" r="6985" b="889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8DE7C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0DC2" id="Text Box 14" o:spid="_x0000_s1035" type="#_x0000_t202" style="position:absolute;left:0;text-align:left;margin-left:148.85pt;margin-top:5.1pt;width:94.35pt;height:2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">
                <v:textbox>
                  <w:txbxContent>
                    <w:p w14:paraId="2728DE7C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2C6F5EE7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47989ECE" w14:textId="10D0E4CE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A3998E" wp14:editId="2D116EB5">
                <wp:simplePos x="0" y="0"/>
                <wp:positionH relativeFrom="column">
                  <wp:posOffset>2548255</wp:posOffset>
                </wp:positionH>
                <wp:positionV relativeFrom="paragraph">
                  <wp:posOffset>120650</wp:posOffset>
                </wp:positionV>
                <wp:extent cx="208280" cy="266065"/>
                <wp:effectExtent l="33655" t="18415" r="24765" b="10795"/>
                <wp:wrapNone/>
                <wp:docPr id="31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280" cy="266065"/>
                        </a:xfrm>
                        <a:prstGeom prst="upDownArrow">
                          <a:avLst>
                            <a:gd name="adj1" fmla="val 50000"/>
                            <a:gd name="adj2" fmla="val 2554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2D730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utoShape 32" o:spid="_x0000_s1026" type="#_x0000_t70" style="position:absolute;margin-left:200.65pt;margin-top:9.5pt;width:16.4pt;height:20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">
                <v:textbox style="layout-flow:vertical-ideographic"/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469A68" wp14:editId="44920598">
                <wp:simplePos x="0" y="0"/>
                <wp:positionH relativeFrom="column">
                  <wp:posOffset>3449320</wp:posOffset>
                </wp:positionH>
                <wp:positionV relativeFrom="paragraph">
                  <wp:posOffset>120650</wp:posOffset>
                </wp:positionV>
                <wp:extent cx="208280" cy="266065"/>
                <wp:effectExtent l="29845" t="18415" r="28575" b="10795"/>
                <wp:wrapNone/>
                <wp:docPr id="25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280" cy="266065"/>
                        </a:xfrm>
                        <a:prstGeom prst="upDownArrow">
                          <a:avLst>
                            <a:gd name="adj1" fmla="val 50000"/>
                            <a:gd name="adj2" fmla="val 2554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1FD72" id="AutoShape 31" o:spid="_x0000_s1026" type="#_x0000_t70" style="position:absolute;margin-left:271.6pt;margin-top:9.5pt;width:16.4pt;height:20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">
                <v:textbox style="layout-flow:vertical-ideographic"/>
              </v:shape>
            </w:pict>
          </mc:Fallback>
        </mc:AlternateContent>
      </w:r>
    </w:p>
    <w:p w14:paraId="45112B56" w14:textId="1F2E222B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9E35A3" wp14:editId="6147EBCE">
                <wp:simplePos x="0" y="0"/>
                <wp:positionH relativeFrom="column">
                  <wp:posOffset>335915</wp:posOffset>
                </wp:positionH>
                <wp:positionV relativeFrom="paragraph">
                  <wp:posOffset>102235</wp:posOffset>
                </wp:positionV>
                <wp:extent cx="5862320" cy="0"/>
                <wp:effectExtent l="12065" t="12700" r="12065" b="6350"/>
                <wp:wrapNone/>
                <wp:docPr id="2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2B610" id="AutoShape 16" o:spid="_x0000_s1026" type="#_x0000_t32" style="position:absolute;margin-left:26.45pt;margin-top:8.05pt;width:461.6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"/>
            </w:pict>
          </mc:Fallback>
        </mc:AlternateContent>
      </w:r>
    </w:p>
    <w:p w14:paraId="3EB86EAA" w14:textId="1C68AABF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7C8E5A" wp14:editId="630A4792">
                <wp:simplePos x="0" y="0"/>
                <wp:positionH relativeFrom="column">
                  <wp:posOffset>1788160</wp:posOffset>
                </wp:positionH>
                <wp:positionV relativeFrom="paragraph">
                  <wp:posOffset>94615</wp:posOffset>
                </wp:positionV>
                <wp:extent cx="2610485" cy="289560"/>
                <wp:effectExtent l="0" t="0" r="1905" b="0"/>
                <wp:wrapNone/>
                <wp:docPr id="2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048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03B4D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Web-Server 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C8E5A" id="Text Box 21" o:spid="_x0000_s1036" type="#_x0000_t202" style="position:absolute;left:0;text-align:left;margin-left:140.8pt;margin-top:7.45pt;width:205.55pt;height:2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" filled="f" stroked="f">
                <v:textbox>
                  <w:txbxContent>
                    <w:p w14:paraId="2CD03B4D" w14:textId="77777777" w:rsidR="00E925D6" w:rsidRDefault="00E925D6" w:rsidP="00E925D6">
                      <w:pPr>
                        <w:jc w:val="center"/>
                      </w:pPr>
                      <w:r>
                        <w:t>Web-Server Classes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6DC7E6" wp14:editId="79E2EF66">
                <wp:simplePos x="0" y="0"/>
                <wp:positionH relativeFrom="column">
                  <wp:posOffset>1788160</wp:posOffset>
                </wp:positionH>
                <wp:positionV relativeFrom="paragraph">
                  <wp:posOffset>94615</wp:posOffset>
                </wp:positionV>
                <wp:extent cx="2610485" cy="925830"/>
                <wp:effectExtent l="6985" t="8255" r="11430" b="8890"/>
                <wp:wrapNone/>
                <wp:docPr id="2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0485" cy="925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144ABA" id="Rectangle 20" o:spid="_x0000_s1026" style="position:absolute;margin-left:140.8pt;margin-top:7.45pt;width:205.55pt;height:72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"/>
            </w:pict>
          </mc:Fallback>
        </mc:AlternateContent>
      </w:r>
    </w:p>
    <w:p w14:paraId="447A433A" w14:textId="79414D85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9A74AF" wp14:editId="25E5BAF0">
                <wp:simplePos x="0" y="0"/>
                <wp:positionH relativeFrom="column">
                  <wp:posOffset>4757420</wp:posOffset>
                </wp:positionH>
                <wp:positionV relativeFrom="paragraph">
                  <wp:posOffset>74930</wp:posOffset>
                </wp:positionV>
                <wp:extent cx="1226820" cy="799465"/>
                <wp:effectExtent l="4445" t="1270" r="0" b="0"/>
                <wp:wrapNone/>
                <wp:docPr id="2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799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52A37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Java 1.8/ Spring MVC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A74AF" id="Text Box 29" o:spid="_x0000_s1037" type="#_x0000_t202" style="position:absolute;left:0;text-align:left;margin-left:374.6pt;margin-top:5.9pt;width:96.6pt;height:62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" stroked="f">
                <v:textbox>
                  <w:txbxContent>
                    <w:p w14:paraId="01852A37" w14:textId="77777777" w:rsidR="00E925D6" w:rsidRDefault="00E925D6" w:rsidP="00E925D6">
                      <w:pPr>
                        <w:jc w:val="center"/>
                      </w:pPr>
                      <w:r>
                        <w:t>Java 1.8/ Spring MVC</w:t>
                      </w:r>
                    </w:p>
                  </w:txbxContent>
                </v:textbox>
              </v:shape>
            </w:pict>
          </mc:Fallback>
        </mc:AlternateContent>
      </w:r>
    </w:p>
    <w:p w14:paraId="2171EF40" w14:textId="2F4C6CEA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7B24E9" wp14:editId="029528D7">
                <wp:simplePos x="0" y="0"/>
                <wp:positionH relativeFrom="column">
                  <wp:posOffset>451485</wp:posOffset>
                </wp:positionH>
                <wp:positionV relativeFrom="paragraph">
                  <wp:posOffset>40005</wp:posOffset>
                </wp:positionV>
                <wp:extent cx="1094105" cy="833755"/>
                <wp:effectExtent l="381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833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3A500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Application/ Business 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B24E9" id="Text Box 19" o:spid="_x0000_s1038" type="#_x0000_t202" style="position:absolute;left:0;text-align:left;margin-left:35.55pt;margin-top:3.15pt;width:86.15pt;height:6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" stroked="f">
                <v:textbox>
                  <w:txbxContent>
                    <w:p w14:paraId="61F3A500" w14:textId="77777777" w:rsidR="00E925D6" w:rsidRDefault="00E925D6" w:rsidP="00E925D6">
                      <w:pPr>
                        <w:jc w:val="center"/>
                      </w:pPr>
                      <w:r>
                        <w:t>Application/ Business Layer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43AF20" wp14:editId="1B1FFBB8">
                <wp:simplePos x="0" y="0"/>
                <wp:positionH relativeFrom="column">
                  <wp:posOffset>3130550</wp:posOffset>
                </wp:positionH>
                <wp:positionV relativeFrom="paragraph">
                  <wp:posOffset>40005</wp:posOffset>
                </wp:positionV>
                <wp:extent cx="1198245" cy="254000"/>
                <wp:effectExtent l="6350" t="7620" r="5080" b="5080"/>
                <wp:wrapNone/>
                <wp:docPr id="1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068AD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Controllers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3AF20" id="Text Box 23" o:spid="_x0000_s1039" type="#_x0000_t202" style="position:absolute;left:0;text-align:left;margin-left:246.5pt;margin-top:3.15pt;width:94.35pt;height:2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">
                <v:textbox>
                  <w:txbxContent>
                    <w:p w14:paraId="3B7068AD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Controllers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A2261C" wp14:editId="063CEB16">
                <wp:simplePos x="0" y="0"/>
                <wp:positionH relativeFrom="column">
                  <wp:posOffset>1886585</wp:posOffset>
                </wp:positionH>
                <wp:positionV relativeFrom="paragraph">
                  <wp:posOffset>40005</wp:posOffset>
                </wp:positionV>
                <wp:extent cx="1198245" cy="254000"/>
                <wp:effectExtent l="10160" t="7620" r="10795" b="5080"/>
                <wp:wrapNone/>
                <wp:docPr id="1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6AEAA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Configuration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2261C" id="Text Box 22" o:spid="_x0000_s1040" type="#_x0000_t202" style="position:absolute;left:0;text-align:left;margin-left:148.55pt;margin-top:3.15pt;width:94.35pt;height:2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">
                <v:textbox>
                  <w:txbxContent>
                    <w:p w14:paraId="7646AEAA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AF4224C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72D4925A" w14:textId="57009653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9CBE97" wp14:editId="6BA93FC7">
                <wp:simplePos x="0" y="0"/>
                <wp:positionH relativeFrom="column">
                  <wp:posOffset>3130550</wp:posOffset>
                </wp:positionH>
                <wp:positionV relativeFrom="paragraph">
                  <wp:posOffset>83820</wp:posOffset>
                </wp:positionV>
                <wp:extent cx="1198245" cy="254000"/>
                <wp:effectExtent l="6350" t="10160" r="5080" b="12065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EE7E1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REST Controllers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CBE97" id="Text Box 25" o:spid="_x0000_s1041" type="#_x0000_t202" style="position:absolute;left:0;text-align:left;margin-left:246.5pt;margin-top:6.6pt;width:94.35pt;height:2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">
                <v:textbox>
                  <w:txbxContent>
                    <w:p w14:paraId="08CEE7E1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REST Controllers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486619" wp14:editId="47F6381F">
                <wp:simplePos x="0" y="0"/>
                <wp:positionH relativeFrom="column">
                  <wp:posOffset>1886585</wp:posOffset>
                </wp:positionH>
                <wp:positionV relativeFrom="paragraph">
                  <wp:posOffset>83820</wp:posOffset>
                </wp:positionV>
                <wp:extent cx="1198245" cy="254000"/>
                <wp:effectExtent l="10160" t="10160" r="10795" b="12065"/>
                <wp:wrapNone/>
                <wp:docPr id="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8CA16" w14:textId="77777777" w:rsidR="00E925D6" w:rsidRPr="00B93E2F" w:rsidRDefault="00E925D6" w:rsidP="00E925D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86619" id="Text Box 24" o:spid="_x0000_s1042" type="#_x0000_t202" style="position:absolute;left:0;text-align:left;margin-left:148.55pt;margin-top:6.6pt;width:94.35pt;height:2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">
                <v:textbox>
                  <w:txbxContent>
                    <w:p w14:paraId="65E8CA16" w14:textId="77777777" w:rsidR="00E925D6" w:rsidRPr="00B93E2F" w:rsidRDefault="00E925D6" w:rsidP="00E925D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5FFF713E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65A83CC0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022F7ACE" w14:textId="4E39DD46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818C3E" wp14:editId="6DBEDD3A">
                <wp:simplePos x="0" y="0"/>
                <wp:positionH relativeFrom="column">
                  <wp:posOffset>1886585</wp:posOffset>
                </wp:positionH>
                <wp:positionV relativeFrom="paragraph">
                  <wp:posOffset>50800</wp:posOffset>
                </wp:positionV>
                <wp:extent cx="2442210" cy="289560"/>
                <wp:effectExtent l="635" t="0" r="0" b="0"/>
                <wp:wrapNone/>
                <wp:docPr id="1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221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30A6F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Entity/ Model 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18C3E" id="Text Box 27" o:spid="_x0000_s1043" type="#_x0000_t202" style="position:absolute;left:0;text-align:left;margin-left:148.55pt;margin-top:4pt;width:192.3pt;height:2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" filled="f" stroked="f">
                <v:textbox>
                  <w:txbxContent>
                    <w:p w14:paraId="6F030A6F" w14:textId="77777777" w:rsidR="00E925D6" w:rsidRDefault="00E925D6" w:rsidP="00E925D6">
                      <w:pPr>
                        <w:jc w:val="center"/>
                      </w:pPr>
                      <w:r>
                        <w:t>Entity/ Model Classes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E2B73" wp14:editId="3021E08B">
                <wp:simplePos x="0" y="0"/>
                <wp:positionH relativeFrom="column">
                  <wp:posOffset>1788160</wp:posOffset>
                </wp:positionH>
                <wp:positionV relativeFrom="paragraph">
                  <wp:posOffset>50800</wp:posOffset>
                </wp:positionV>
                <wp:extent cx="2610485" cy="289560"/>
                <wp:effectExtent l="6985" t="5715" r="11430" b="9525"/>
                <wp:wrapNone/>
                <wp:docPr id="12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048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468804" id="Rectangle 26" o:spid="_x0000_s1026" style="position:absolute;margin-left:140.8pt;margin-top:4pt;width:205.55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"/>
            </w:pict>
          </mc:Fallback>
        </mc:AlternateContent>
      </w:r>
    </w:p>
    <w:p w14:paraId="7286D745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9FD793D" w14:textId="2C1B2B69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5973E" wp14:editId="7005DDCE">
                <wp:simplePos x="0" y="0"/>
                <wp:positionH relativeFrom="column">
                  <wp:posOffset>3449320</wp:posOffset>
                </wp:positionH>
                <wp:positionV relativeFrom="paragraph">
                  <wp:posOffset>48895</wp:posOffset>
                </wp:positionV>
                <wp:extent cx="208280" cy="466090"/>
                <wp:effectExtent l="20320" t="19050" r="19050" b="19685"/>
                <wp:wrapNone/>
                <wp:docPr id="11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280" cy="466090"/>
                        </a:xfrm>
                        <a:prstGeom prst="upDownArrow">
                          <a:avLst>
                            <a:gd name="adj1" fmla="val 50000"/>
                            <a:gd name="adj2" fmla="val 4475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BE2FF" id="AutoShape 36" o:spid="_x0000_s1026" type="#_x0000_t70" style="position:absolute;margin-left:271.6pt;margin-top:3.85pt;width:16.4pt;height:36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">
                <v:textbox style="layout-flow:vertical-ideographic"/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8815C4" wp14:editId="63F11DAF">
                <wp:simplePos x="0" y="0"/>
                <wp:positionH relativeFrom="column">
                  <wp:posOffset>2548255</wp:posOffset>
                </wp:positionH>
                <wp:positionV relativeFrom="paragraph">
                  <wp:posOffset>48895</wp:posOffset>
                </wp:positionV>
                <wp:extent cx="208280" cy="466090"/>
                <wp:effectExtent l="24130" t="19050" r="24765" b="19685"/>
                <wp:wrapNone/>
                <wp:docPr id="1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280" cy="466090"/>
                        </a:xfrm>
                        <a:prstGeom prst="upDownArrow">
                          <a:avLst>
                            <a:gd name="adj1" fmla="val 50000"/>
                            <a:gd name="adj2" fmla="val 4475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3F585" id="AutoShape 37" o:spid="_x0000_s1026" type="#_x0000_t70" style="position:absolute;margin-left:200.65pt;margin-top:3.85pt;width:16.4pt;height:3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">
                <v:textbox style="layout-flow:vertical-ideographic"/>
              </v:shape>
            </w:pict>
          </mc:Fallback>
        </mc:AlternateContent>
      </w:r>
    </w:p>
    <w:p w14:paraId="4C20FDCA" w14:textId="6834F0CB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B7DDF1" wp14:editId="3B2DD443">
                <wp:simplePos x="0" y="0"/>
                <wp:positionH relativeFrom="column">
                  <wp:posOffset>335915</wp:posOffset>
                </wp:positionH>
                <wp:positionV relativeFrom="paragraph">
                  <wp:posOffset>110490</wp:posOffset>
                </wp:positionV>
                <wp:extent cx="5862320" cy="0"/>
                <wp:effectExtent l="12065" t="7620" r="12065" b="11430"/>
                <wp:wrapNone/>
                <wp:docPr id="9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2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6A283" id="AutoShape 28" o:spid="_x0000_s1026" type="#_x0000_t32" style="position:absolute;margin-left:26.45pt;margin-top:8.7pt;width:461.6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"/>
            </w:pict>
          </mc:Fallback>
        </mc:AlternateContent>
      </w:r>
    </w:p>
    <w:p w14:paraId="28B5060D" w14:textId="403EF140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CA22F1" wp14:editId="4C7BB0EA">
                <wp:simplePos x="0" y="0"/>
                <wp:positionH relativeFrom="column">
                  <wp:posOffset>451485</wp:posOffset>
                </wp:positionH>
                <wp:positionV relativeFrom="paragraph">
                  <wp:posOffset>127000</wp:posOffset>
                </wp:positionV>
                <wp:extent cx="1094105" cy="492125"/>
                <wp:effectExtent l="3810" t="0" r="0" b="4445"/>
                <wp:wrapNone/>
                <wp:docPr id="8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49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20958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Data Access 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A22F1" id="Text Box 30" o:spid="_x0000_s1044" type="#_x0000_t202" style="position:absolute;left:0;text-align:left;margin-left:35.55pt;margin-top:10pt;width:86.15pt;height:3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" stroked="f">
                <v:textbox>
                  <w:txbxContent>
                    <w:p w14:paraId="35320958" w14:textId="77777777" w:rsidR="00E925D6" w:rsidRDefault="00E925D6" w:rsidP="00E925D6">
                      <w:pPr>
                        <w:jc w:val="center"/>
                      </w:pPr>
                      <w:r>
                        <w:t>Data Access 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43B5E821" w14:textId="6A375647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AB60D4" wp14:editId="26642049">
                <wp:simplePos x="0" y="0"/>
                <wp:positionH relativeFrom="column">
                  <wp:posOffset>1795145</wp:posOffset>
                </wp:positionH>
                <wp:positionV relativeFrom="paragraph">
                  <wp:posOffset>76835</wp:posOffset>
                </wp:positionV>
                <wp:extent cx="2610485" cy="289560"/>
                <wp:effectExtent l="13970" t="8890" r="13970" b="6350"/>
                <wp:wrapNone/>
                <wp:docPr id="7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048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AA17C5" id="Rectangle 33" o:spid="_x0000_s1026" style="position:absolute;margin-left:141.35pt;margin-top:6.05pt;width:205.55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"/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AE605C" wp14:editId="1FD69DC6">
                <wp:simplePos x="0" y="0"/>
                <wp:positionH relativeFrom="column">
                  <wp:posOffset>4815205</wp:posOffset>
                </wp:positionH>
                <wp:positionV relativeFrom="paragraph">
                  <wp:posOffset>44450</wp:posOffset>
                </wp:positionV>
                <wp:extent cx="1226820" cy="385445"/>
                <wp:effectExtent l="0" t="0" r="0" b="0"/>
                <wp:wrapNone/>
                <wp:docPr id="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38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FCE8E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Hibernate 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E605C" id="Text Box 35" o:spid="_x0000_s1045" type="#_x0000_t202" style="position:absolute;left:0;text-align:left;margin-left:379.15pt;margin-top:3.5pt;width:96.6pt;height:30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" stroked="f">
                <v:textbox>
                  <w:txbxContent>
                    <w:p w14:paraId="3CBFCE8E" w14:textId="77777777" w:rsidR="00E925D6" w:rsidRDefault="00E925D6" w:rsidP="00E925D6">
                      <w:pPr>
                        <w:jc w:val="center"/>
                      </w:pPr>
                      <w:r>
                        <w:t>Hibernate ORM</w:t>
                      </w:r>
                    </w:p>
                  </w:txbxContent>
                </v:textbox>
              </v:shape>
            </w:pict>
          </mc:Fallback>
        </mc:AlternateContent>
      </w: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B37DDD" wp14:editId="5865E772">
                <wp:simplePos x="0" y="0"/>
                <wp:positionH relativeFrom="column">
                  <wp:posOffset>1922145</wp:posOffset>
                </wp:positionH>
                <wp:positionV relativeFrom="paragraph">
                  <wp:posOffset>76835</wp:posOffset>
                </wp:positionV>
                <wp:extent cx="2442210" cy="289560"/>
                <wp:effectExtent l="0" t="0" r="0" b="0"/>
                <wp:wrapNone/>
                <wp:docPr id="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221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E6B03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Repository 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37DDD" id="Text Box 34" o:spid="_x0000_s1046" type="#_x0000_t202" style="position:absolute;left:0;text-align:left;margin-left:151.35pt;margin-top:6.05pt;width:192.3pt;height:2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" filled="f" stroked="f">
                <v:textbox>
                  <w:txbxContent>
                    <w:p w14:paraId="038E6B03" w14:textId="77777777" w:rsidR="00E925D6" w:rsidRDefault="00E925D6" w:rsidP="00E925D6">
                      <w:pPr>
                        <w:jc w:val="center"/>
                      </w:pPr>
                      <w:r>
                        <w:t>Repository classes</w:t>
                      </w:r>
                    </w:p>
                  </w:txbxContent>
                </v:textbox>
              </v:shape>
            </w:pict>
          </mc:Fallback>
        </mc:AlternateContent>
      </w:r>
    </w:p>
    <w:p w14:paraId="349717CD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2378D6D6" w14:textId="758BDBDA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F07C53" wp14:editId="63E223FF">
                <wp:simplePos x="0" y="0"/>
                <wp:positionH relativeFrom="column">
                  <wp:posOffset>2932430</wp:posOffset>
                </wp:positionH>
                <wp:positionV relativeFrom="paragraph">
                  <wp:posOffset>74295</wp:posOffset>
                </wp:positionV>
                <wp:extent cx="325755" cy="760095"/>
                <wp:effectExtent l="17780" t="12700" r="18415" b="17780"/>
                <wp:wrapNone/>
                <wp:docPr id="3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755" cy="760095"/>
                        </a:xfrm>
                        <a:prstGeom prst="upDownArrow">
                          <a:avLst>
                            <a:gd name="adj1" fmla="val 50000"/>
                            <a:gd name="adj2" fmla="val 4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785D9" id="AutoShape 39" o:spid="_x0000_s1026" type="#_x0000_t70" style="position:absolute;margin-left:230.9pt;margin-top:5.85pt;width:25.65pt;height:59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">
                <v:textbox style="layout-flow:vertical-ideographic"/>
              </v:shape>
            </w:pict>
          </mc:Fallback>
        </mc:AlternateContent>
      </w:r>
    </w:p>
    <w:p w14:paraId="6DD68E88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5B26D97C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7C726167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4B0FBA2F" w14:textId="338AC80E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E4B80" wp14:editId="5A8175A3">
                <wp:simplePos x="0" y="0"/>
                <wp:positionH relativeFrom="column">
                  <wp:posOffset>2501900</wp:posOffset>
                </wp:positionH>
                <wp:positionV relativeFrom="paragraph">
                  <wp:posOffset>46990</wp:posOffset>
                </wp:positionV>
                <wp:extent cx="1224915" cy="1452880"/>
                <wp:effectExtent l="6350" t="7620" r="6985" b="6350"/>
                <wp:wrapNone/>
                <wp:docPr id="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915" cy="1452880"/>
                        </a:xfrm>
                        <a:prstGeom prst="can">
                          <a:avLst>
                            <a:gd name="adj" fmla="val 29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5E88DC" w14:textId="77777777" w:rsidR="00E925D6" w:rsidRDefault="00E925D6" w:rsidP="00E925D6">
                            <w:pPr>
                              <w:jc w:val="center"/>
                            </w:pPr>
                            <w:r>
                              <w:t>Oracle 11g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DE4B80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AutoShape 38" o:spid="_x0000_s1047" type="#_x0000_t22" style="position:absolute;left:0;text-align:left;margin-left:197pt;margin-top:3.7pt;width:96.45pt;height:11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">
                <v:textbox>
                  <w:txbxContent>
                    <w:p w14:paraId="265E88DC" w14:textId="77777777" w:rsidR="00E925D6" w:rsidRDefault="00E925D6" w:rsidP="00E925D6">
                      <w:pPr>
                        <w:jc w:val="center"/>
                      </w:pPr>
                      <w:r>
                        <w:t>Oracle 11g 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35666A07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4FE56ED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1C598769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1AC7B4C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4102D645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24E2EFBB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113AA88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5A81F5D3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46C0985D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65A1F329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10FA61C3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70851E99" w14:textId="77777777" w:rsidR="00E925D6" w:rsidRPr="001C0E95" w:rsidRDefault="00E925D6" w:rsidP="00E925D6">
      <w:pPr>
        <w:jc w:val="both"/>
        <w:rPr>
          <w:rFonts w:ascii="Arial" w:hAnsi="Arial" w:cs="Arial"/>
          <w:b/>
          <w:sz w:val="20"/>
          <w:szCs w:val="20"/>
          <w:lang w:val="en-GB"/>
        </w:rPr>
      </w:pPr>
      <w:r w:rsidRPr="001C0E95">
        <w:rPr>
          <w:rFonts w:ascii="Arial" w:hAnsi="Arial" w:cs="Arial"/>
          <w:b/>
          <w:sz w:val="20"/>
          <w:szCs w:val="20"/>
          <w:lang w:val="en-GB"/>
        </w:rPr>
        <w:t>Presentation Layer:</w:t>
      </w:r>
    </w:p>
    <w:p w14:paraId="3DF3CC97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 xml:space="preserve">This layer consists of all UI components. </w:t>
      </w:r>
    </w:p>
    <w:p w14:paraId="4CFCA42E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Export component: The plug-in is used to export the reports in pdf format. It helps to reduce the workload on the web/ application server.</w:t>
      </w:r>
    </w:p>
    <w:p w14:paraId="1333650F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Validation component: All basic level data validations should be done at UI level.</w:t>
      </w:r>
    </w:p>
    <w:p w14:paraId="35B8BCF4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Report component: All reports to be generated to the user, will be processed and generated at the browser end.</w:t>
      </w:r>
    </w:p>
    <w:p w14:paraId="0B35A194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lastRenderedPageBreak/>
        <w:t>Resources: All HTML/CSS/ images, which are required for the page design.</w:t>
      </w:r>
    </w:p>
    <w:p w14:paraId="23846270" w14:textId="77777777" w:rsidR="00E925D6" w:rsidRPr="001C0E95" w:rsidRDefault="00E925D6" w:rsidP="00E925D6">
      <w:pPr>
        <w:jc w:val="both"/>
        <w:rPr>
          <w:rFonts w:ascii="Arial" w:hAnsi="Arial" w:cs="Arial"/>
          <w:b/>
          <w:sz w:val="20"/>
          <w:szCs w:val="20"/>
          <w:lang w:val="en-GB"/>
        </w:rPr>
      </w:pPr>
      <w:r w:rsidRPr="001C0E95">
        <w:rPr>
          <w:rFonts w:ascii="Arial" w:hAnsi="Arial" w:cs="Arial"/>
          <w:b/>
          <w:sz w:val="20"/>
          <w:szCs w:val="20"/>
          <w:lang w:val="en-GB"/>
        </w:rPr>
        <w:t>Application Layer:</w:t>
      </w:r>
    </w:p>
    <w:p w14:paraId="28C13AF4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This layer comprises of all server and business classes.</w:t>
      </w:r>
    </w:p>
    <w:p w14:paraId="17FF7B6F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Configuration settings (XML or Class based) will define the application and server configuration.</w:t>
      </w:r>
    </w:p>
    <w:p w14:paraId="3F2F0E2B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Spring Controllers defines the server classes, which are required to process the incoming http requests.</w:t>
      </w:r>
    </w:p>
    <w:p w14:paraId="0B3F4DFB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Service classes are required to perform the required business services.</w:t>
      </w:r>
    </w:p>
    <w:p w14:paraId="169F5F2B" w14:textId="4D5E368F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Controllers to process the HTTP requests.</w:t>
      </w:r>
    </w:p>
    <w:p w14:paraId="7B12A4F2" w14:textId="77777777" w:rsidR="00E925D6" w:rsidRPr="001C0E95" w:rsidRDefault="00E925D6" w:rsidP="00E925D6">
      <w:pPr>
        <w:numPr>
          <w:ilvl w:val="0"/>
          <w:numId w:val="23"/>
        </w:numPr>
        <w:ind w:left="810"/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Model classes are used the define the functions of the entities present in the system.</w:t>
      </w:r>
    </w:p>
    <w:p w14:paraId="154EDE30" w14:textId="77777777" w:rsidR="00E925D6" w:rsidRPr="001C0E95" w:rsidRDefault="00E925D6" w:rsidP="00E925D6">
      <w:pPr>
        <w:jc w:val="both"/>
        <w:rPr>
          <w:rFonts w:ascii="Arial" w:hAnsi="Arial" w:cs="Arial"/>
          <w:b/>
          <w:sz w:val="20"/>
          <w:szCs w:val="20"/>
          <w:lang w:val="en-GB"/>
        </w:rPr>
      </w:pPr>
      <w:r w:rsidRPr="001C0E95">
        <w:rPr>
          <w:rFonts w:ascii="Arial" w:hAnsi="Arial" w:cs="Arial"/>
          <w:b/>
          <w:sz w:val="20"/>
          <w:szCs w:val="20"/>
          <w:lang w:val="en-GB"/>
        </w:rPr>
        <w:t>Data Layer:</w:t>
      </w:r>
    </w:p>
    <w:p w14:paraId="0DAE9E19" w14:textId="237DEDE0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sz w:val="20"/>
          <w:szCs w:val="20"/>
          <w:lang w:val="en-GB"/>
        </w:rPr>
        <w:t>Data layer is implemented through Hibernate</w:t>
      </w:r>
      <w:r w:rsidR="001C0E95" w:rsidRPr="001C0E95">
        <w:rPr>
          <w:rFonts w:ascii="Arial" w:hAnsi="Arial" w:cs="Arial"/>
          <w:sz w:val="20"/>
          <w:szCs w:val="20"/>
          <w:lang w:val="en-GB"/>
        </w:rPr>
        <w:t xml:space="preserve"> </w:t>
      </w:r>
      <w:r w:rsidRPr="001C0E95">
        <w:rPr>
          <w:rFonts w:ascii="Arial" w:hAnsi="Arial" w:cs="Arial"/>
          <w:sz w:val="20"/>
          <w:szCs w:val="20"/>
          <w:lang w:val="en-GB"/>
        </w:rPr>
        <w:t>ORM. It will contain the repository classes, which provides interface to the table.</w:t>
      </w:r>
    </w:p>
    <w:p w14:paraId="7612726E" w14:textId="3CBCCA11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1A0BB6E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6576447B" w14:textId="052E146E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53D26918" w14:textId="7E4328D9" w:rsidR="00E925D6" w:rsidRPr="001C0E95" w:rsidRDefault="00E925D6" w:rsidP="00E925D6">
      <w:pPr>
        <w:jc w:val="both"/>
        <w:rPr>
          <w:rFonts w:ascii="Arial" w:hAnsi="Arial" w:cs="Arial"/>
          <w:b/>
          <w:bCs/>
          <w:sz w:val="20"/>
          <w:szCs w:val="20"/>
          <w:lang w:val="en-GB"/>
        </w:rPr>
      </w:pPr>
      <w:r w:rsidRPr="001C0E95">
        <w:rPr>
          <w:rFonts w:ascii="Arial" w:hAnsi="Arial" w:cs="Arial"/>
          <w:b/>
          <w:bCs/>
          <w:sz w:val="20"/>
          <w:szCs w:val="20"/>
          <w:lang w:val="en-GB"/>
        </w:rPr>
        <w:t>Class Diagram:</w:t>
      </w:r>
    </w:p>
    <w:p w14:paraId="32DD3B28" w14:textId="3ABC3FDB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en-GB"/>
        </w:rPr>
      </w:pPr>
      <w:r w:rsidRPr="001C0E95">
        <w:rPr>
          <w:rFonts w:ascii="Arial" w:hAnsi="Arial" w:cs="Arial"/>
          <w:noProof/>
        </w:rPr>
        <w:drawing>
          <wp:inline distT="0" distB="0" distL="0" distR="0" wp14:anchorId="6C3335FC" wp14:editId="01FF5067">
            <wp:extent cx="6115050" cy="3981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86CA" w14:textId="77777777" w:rsidR="00DB6932" w:rsidRPr="001C0E95" w:rsidRDefault="00DB6932" w:rsidP="00A01192">
      <w:pPr>
        <w:jc w:val="both"/>
        <w:rPr>
          <w:rFonts w:ascii="Arial" w:hAnsi="Arial" w:cs="Arial"/>
          <w:sz w:val="20"/>
          <w:szCs w:val="20"/>
        </w:rPr>
      </w:pPr>
    </w:p>
    <w:p w14:paraId="4AC095FB" w14:textId="77777777" w:rsidR="00383866" w:rsidRPr="001C0E95" w:rsidRDefault="00383866" w:rsidP="00383866">
      <w:pPr>
        <w:pStyle w:val="Heading3"/>
        <w:rPr>
          <w:rFonts w:ascii="Arial" w:hAnsi="Arial" w:cs="Arial"/>
        </w:rPr>
      </w:pPr>
      <w:bookmarkStart w:id="20" w:name="_Toc116010051"/>
      <w:r w:rsidRPr="001C0E95">
        <w:rPr>
          <w:rFonts w:ascii="Arial" w:hAnsi="Arial" w:cs="Arial"/>
        </w:rPr>
        <w:t>Sequence diagram</w:t>
      </w:r>
      <w:bookmarkEnd w:id="20"/>
    </w:p>
    <w:p w14:paraId="209F862B" w14:textId="64E53B44" w:rsidR="00E925D6" w:rsidRPr="001C0E95" w:rsidRDefault="00F83020" w:rsidP="00E925D6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lang w:val="vi-VN"/>
        </w:rPr>
        <w:br w:type="page"/>
      </w:r>
      <w:r w:rsidR="00E925D6" w:rsidRPr="001C0E95">
        <w:rPr>
          <w:rFonts w:ascii="Arial" w:hAnsi="Arial" w:cs="Arial"/>
          <w:b/>
          <w:bCs/>
          <w:sz w:val="20"/>
          <w:szCs w:val="20"/>
          <w:lang w:val="vi-VN"/>
        </w:rPr>
        <w:lastRenderedPageBreak/>
        <w:t>ERD Diagram</w:t>
      </w:r>
      <w:r w:rsidR="00E925D6" w:rsidRPr="001C0E95">
        <w:rPr>
          <w:rFonts w:ascii="Arial" w:hAnsi="Arial" w:cs="Arial"/>
          <w:b/>
          <w:bCs/>
          <w:sz w:val="20"/>
          <w:szCs w:val="20"/>
        </w:rPr>
        <w:t>:</w:t>
      </w:r>
    </w:p>
    <w:p w14:paraId="22EAD918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vi-VN"/>
        </w:rPr>
      </w:pPr>
    </w:p>
    <w:p w14:paraId="26972D69" w14:textId="43252726" w:rsidR="00E925D6" w:rsidRPr="001C0E95" w:rsidRDefault="00395360" w:rsidP="00E925D6">
      <w:pPr>
        <w:jc w:val="both"/>
        <w:rPr>
          <w:rFonts w:ascii="Arial" w:hAnsi="Arial" w:cs="Arial"/>
          <w:sz w:val="20"/>
          <w:szCs w:val="20"/>
          <w:lang w:val="vi-VN"/>
        </w:rPr>
      </w:pPr>
      <w:r w:rsidRPr="001C0E95">
        <w:rPr>
          <w:rFonts w:ascii="Arial" w:hAnsi="Arial" w:cs="Arial"/>
          <w:noProof/>
        </w:rPr>
        <w:drawing>
          <wp:inline distT="0" distB="0" distL="0" distR="0" wp14:anchorId="480C72DE" wp14:editId="28CC5D54">
            <wp:extent cx="6677025" cy="5419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D7C2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</w:rPr>
      </w:pPr>
    </w:p>
    <w:p w14:paraId="2B22F350" w14:textId="77777777" w:rsidR="00E925D6" w:rsidRPr="001C0E95" w:rsidRDefault="00E925D6" w:rsidP="00E925D6">
      <w:pPr>
        <w:jc w:val="both"/>
        <w:rPr>
          <w:rFonts w:ascii="Arial" w:hAnsi="Arial" w:cs="Arial"/>
          <w:sz w:val="20"/>
          <w:szCs w:val="20"/>
          <w:lang w:val="vi-VN"/>
        </w:rPr>
      </w:pPr>
    </w:p>
    <w:p w14:paraId="32A6E784" w14:textId="77777777" w:rsidR="00E925D6" w:rsidRPr="001C0E95" w:rsidRDefault="00E925D6" w:rsidP="00596755">
      <w:pPr>
        <w:jc w:val="center"/>
        <w:rPr>
          <w:rFonts w:ascii="Arial" w:hAnsi="Arial" w:cs="Arial"/>
        </w:rPr>
      </w:pPr>
    </w:p>
    <w:p w14:paraId="028B23A4" w14:textId="7DF8EB56" w:rsidR="00B815A5" w:rsidRPr="001C0E95" w:rsidRDefault="00B815A5" w:rsidP="00596755">
      <w:pPr>
        <w:jc w:val="center"/>
        <w:rPr>
          <w:rFonts w:ascii="Arial" w:hAnsi="Arial" w:cs="Arial"/>
          <w:sz w:val="20"/>
          <w:lang w:val="en-GB"/>
        </w:rPr>
      </w:pPr>
    </w:p>
    <w:p w14:paraId="2EE30E51" w14:textId="77777777" w:rsidR="009B32AB" w:rsidRPr="001C0E95" w:rsidRDefault="009B32AB">
      <w:pPr>
        <w:pStyle w:val="Heading2"/>
        <w:rPr>
          <w:rFonts w:ascii="Arial" w:hAnsi="Arial"/>
        </w:rPr>
      </w:pPr>
      <w:bookmarkStart w:id="21" w:name="_Toc116010052"/>
      <w:r w:rsidRPr="001C0E95">
        <w:rPr>
          <w:rFonts w:ascii="Arial" w:hAnsi="Arial"/>
        </w:rPr>
        <w:t xml:space="preserve">Proposed </w:t>
      </w:r>
      <w:r w:rsidR="00A01192" w:rsidRPr="001C0E95">
        <w:rPr>
          <w:rFonts w:ascii="Arial" w:hAnsi="Arial"/>
        </w:rPr>
        <w:t>u</w:t>
      </w:r>
      <w:r w:rsidRPr="001C0E95">
        <w:rPr>
          <w:rFonts w:ascii="Arial" w:hAnsi="Arial"/>
        </w:rPr>
        <w:t xml:space="preserve">ser Interface </w:t>
      </w:r>
      <w:r w:rsidR="00A01192" w:rsidRPr="001C0E95">
        <w:rPr>
          <w:rFonts w:ascii="Arial" w:hAnsi="Arial"/>
        </w:rPr>
        <w:t>d</w:t>
      </w:r>
      <w:r w:rsidRPr="001C0E95">
        <w:rPr>
          <w:rFonts w:ascii="Arial" w:hAnsi="Arial"/>
        </w:rPr>
        <w:t>esign</w:t>
      </w:r>
      <w:bookmarkEnd w:id="16"/>
      <w:bookmarkEnd w:id="21"/>
    </w:p>
    <w:p w14:paraId="39F3E4FB" w14:textId="65495356" w:rsidR="009B32AB" w:rsidRPr="001C0E95" w:rsidRDefault="00F83020" w:rsidP="00F83020">
      <w:pPr>
        <w:ind w:firstLine="432"/>
        <w:rPr>
          <w:rFonts w:ascii="Arial" w:hAnsi="Arial" w:cs="Arial"/>
          <w:sz w:val="20"/>
          <w:szCs w:val="20"/>
        </w:rPr>
      </w:pPr>
      <w:r w:rsidRPr="00F83020">
        <w:rPr>
          <w:rFonts w:ascii="Arial" w:hAnsi="Arial" w:cs="Arial"/>
          <w:sz w:val="20"/>
          <w:lang w:val="en-GB"/>
        </w:rPr>
        <w:t>The interface is similar to what is described in the modules in the previous section.</w:t>
      </w:r>
    </w:p>
    <w:p w14:paraId="5CA43B70" w14:textId="77777777" w:rsidR="009B32AB" w:rsidRPr="001C0E95" w:rsidRDefault="009B32AB">
      <w:pPr>
        <w:pStyle w:val="Heading1"/>
        <w:keepNext/>
        <w:rPr>
          <w:rFonts w:ascii="Arial" w:hAnsi="Arial" w:cs="Arial"/>
        </w:rPr>
      </w:pPr>
      <w:bookmarkStart w:id="22" w:name="_Toc116010053"/>
      <w:r w:rsidRPr="001C0E95">
        <w:rPr>
          <w:rFonts w:ascii="Arial" w:hAnsi="Arial" w:cs="Arial"/>
        </w:rPr>
        <w:t>Details of Alternative Design Approach</w:t>
      </w:r>
      <w:bookmarkEnd w:id="22"/>
      <w:r w:rsidRPr="001C0E95">
        <w:rPr>
          <w:rFonts w:ascii="Arial" w:hAnsi="Arial" w:cs="Arial"/>
        </w:rPr>
        <w:t xml:space="preserve"> </w:t>
      </w:r>
    </w:p>
    <w:p w14:paraId="238911C1" w14:textId="77777777" w:rsidR="009B32AB" w:rsidRPr="001C0E95" w:rsidRDefault="009B32AB" w:rsidP="003828D0">
      <w:pPr>
        <w:pStyle w:val="BodyText"/>
        <w:rPr>
          <w:rFonts w:cs="Arial"/>
        </w:rPr>
      </w:pPr>
      <w:r w:rsidRPr="001C0E95">
        <w:rPr>
          <w:rFonts w:cs="Arial"/>
        </w:rPr>
        <w:t>&lt;Details of the alternative approach to resolve the maintenance request&gt;</w:t>
      </w:r>
    </w:p>
    <w:p w14:paraId="5C7AD953" w14:textId="77777777" w:rsidR="009B32AB" w:rsidRPr="001C0E95" w:rsidRDefault="009B32AB">
      <w:pPr>
        <w:rPr>
          <w:rFonts w:ascii="Arial" w:hAnsi="Arial" w:cs="Arial"/>
          <w:sz w:val="20"/>
          <w:szCs w:val="20"/>
        </w:rPr>
      </w:pPr>
    </w:p>
    <w:p w14:paraId="6FF0388A" w14:textId="77777777" w:rsidR="009B32AB" w:rsidRPr="001C0E95" w:rsidRDefault="009B32AB">
      <w:pPr>
        <w:rPr>
          <w:rFonts w:ascii="Arial" w:hAnsi="Arial" w:cs="Arial"/>
          <w:color w:val="0000FF"/>
          <w:sz w:val="20"/>
          <w:szCs w:val="20"/>
        </w:rPr>
      </w:pPr>
    </w:p>
    <w:p w14:paraId="6DB5FBD8" w14:textId="77777777" w:rsidR="009B32AB" w:rsidRPr="001C0E95" w:rsidRDefault="00D36C02">
      <w:pPr>
        <w:pStyle w:val="Heading1"/>
        <w:keepNext/>
        <w:rPr>
          <w:rFonts w:ascii="Arial" w:hAnsi="Arial" w:cs="Arial"/>
        </w:rPr>
      </w:pPr>
      <w:bookmarkStart w:id="23" w:name="_Toc365515210"/>
      <w:bookmarkStart w:id="24" w:name="_Toc367181630"/>
      <w:bookmarkStart w:id="25" w:name="_Toc367182001"/>
      <w:bookmarkStart w:id="26" w:name="_Toc34556962"/>
      <w:bookmarkStart w:id="27" w:name="_Toc137383109"/>
      <w:bookmarkStart w:id="28" w:name="_Toc116010054"/>
      <w:r w:rsidRPr="001C0E95">
        <w:rPr>
          <w:rFonts w:ascii="Arial" w:hAnsi="Arial" w:cs="Arial"/>
        </w:rPr>
        <w:lastRenderedPageBreak/>
        <w:t>Other Technical changes</w:t>
      </w:r>
      <w:bookmarkEnd w:id="23"/>
      <w:bookmarkEnd w:id="24"/>
      <w:bookmarkEnd w:id="25"/>
      <w:bookmarkEnd w:id="26"/>
      <w:bookmarkEnd w:id="27"/>
      <w:bookmarkEnd w:id="28"/>
    </w:p>
    <w:p w14:paraId="798B7517" w14:textId="77777777" w:rsidR="00D36C02" w:rsidRPr="001C0E95" w:rsidRDefault="00D36C02" w:rsidP="00D36C02">
      <w:pPr>
        <w:pStyle w:val="Heading2"/>
        <w:rPr>
          <w:rFonts w:ascii="Arial" w:hAnsi="Arial"/>
        </w:rPr>
      </w:pPr>
      <w:bookmarkStart w:id="29" w:name="_Toc116010055"/>
      <w:r w:rsidRPr="001C0E95">
        <w:rPr>
          <w:rFonts w:ascii="Arial" w:hAnsi="Arial"/>
        </w:rPr>
        <w:t>Automation tasks</w:t>
      </w:r>
      <w:bookmarkEnd w:id="29"/>
      <w:r w:rsidRPr="001C0E95">
        <w:rPr>
          <w:rFonts w:ascii="Arial" w:hAnsi="Arial"/>
        </w:rPr>
        <w:t xml:space="preserve">  </w:t>
      </w:r>
    </w:p>
    <w:p w14:paraId="7617FBA6" w14:textId="77777777" w:rsidR="00673F97" w:rsidRPr="001C0E95" w:rsidRDefault="00673F97" w:rsidP="00673F97">
      <w:pPr>
        <w:rPr>
          <w:rFonts w:ascii="Arial" w:hAnsi="Arial" w:cs="Arial"/>
        </w:rPr>
      </w:pPr>
      <w:r w:rsidRPr="001C0E95">
        <w:rPr>
          <w:rFonts w:ascii="Arial" w:hAnsi="Arial" w:cs="Arial"/>
          <w:sz w:val="20"/>
          <w:lang w:val="en-GB"/>
        </w:rPr>
        <w:t xml:space="preserve">&lt;if the story is about automation (of test cases or some POC </w:t>
      </w:r>
      <w:r w:rsidR="00F74F77" w:rsidRPr="001C0E95">
        <w:rPr>
          <w:rFonts w:ascii="Arial" w:hAnsi="Arial" w:cs="Arial"/>
          <w:sz w:val="20"/>
          <w:lang w:val="en-GB"/>
        </w:rPr>
        <w:t>etc.</w:t>
      </w:r>
      <w:r w:rsidRPr="001C0E95">
        <w:rPr>
          <w:rFonts w:ascii="Arial" w:hAnsi="Arial" w:cs="Arial"/>
          <w:sz w:val="20"/>
          <w:lang w:val="en-GB"/>
        </w:rPr>
        <w:t>), mention the details here&gt;</w:t>
      </w:r>
    </w:p>
    <w:p w14:paraId="111DF8BB" w14:textId="77777777" w:rsidR="00D36C02" w:rsidRPr="001C0E95" w:rsidRDefault="00D36C02" w:rsidP="00D36C02">
      <w:pPr>
        <w:pStyle w:val="Heading2"/>
        <w:rPr>
          <w:rFonts w:ascii="Arial" w:hAnsi="Arial"/>
        </w:rPr>
      </w:pPr>
      <w:bookmarkStart w:id="30" w:name="_Toc116010056"/>
      <w:r w:rsidRPr="001C0E95">
        <w:rPr>
          <w:rFonts w:ascii="Arial" w:hAnsi="Arial"/>
        </w:rPr>
        <w:t>CI / Build relates tasks</w:t>
      </w:r>
      <w:bookmarkEnd w:id="30"/>
      <w:r w:rsidRPr="001C0E95">
        <w:rPr>
          <w:rFonts w:ascii="Arial" w:hAnsi="Arial"/>
        </w:rPr>
        <w:t xml:space="preserve"> </w:t>
      </w:r>
    </w:p>
    <w:p w14:paraId="45DBE74A" w14:textId="77777777" w:rsidR="00673F97" w:rsidRPr="001C0E95" w:rsidRDefault="00673F97" w:rsidP="00673F97">
      <w:pPr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 xml:space="preserve">&lt;If the story requirements are about implementation of continuous integration or </w:t>
      </w:r>
      <w:r w:rsidR="00F74F77" w:rsidRPr="001C0E95">
        <w:rPr>
          <w:rFonts w:ascii="Arial" w:hAnsi="Arial" w:cs="Arial"/>
          <w:sz w:val="20"/>
          <w:lang w:val="en-GB"/>
        </w:rPr>
        <w:t>build,</w:t>
      </w:r>
      <w:r w:rsidRPr="001C0E95">
        <w:rPr>
          <w:rFonts w:ascii="Arial" w:hAnsi="Arial" w:cs="Arial"/>
          <w:sz w:val="20"/>
          <w:lang w:val="en-GB"/>
        </w:rPr>
        <w:t xml:space="preserve"> update the details to be done here&gt;</w:t>
      </w:r>
    </w:p>
    <w:p w14:paraId="2044D50E" w14:textId="77777777" w:rsidR="00A01192" w:rsidRPr="001C0E95" w:rsidRDefault="00A01192" w:rsidP="00A01192">
      <w:pPr>
        <w:pStyle w:val="Heading2"/>
        <w:rPr>
          <w:rFonts w:ascii="Arial" w:hAnsi="Arial"/>
        </w:rPr>
      </w:pPr>
      <w:bookmarkStart w:id="31" w:name="_Toc116010057"/>
      <w:r w:rsidRPr="001C0E95">
        <w:rPr>
          <w:rFonts w:ascii="Arial" w:hAnsi="Arial"/>
        </w:rPr>
        <w:t>Non-functional related changes</w:t>
      </w:r>
      <w:bookmarkEnd w:id="31"/>
    </w:p>
    <w:p w14:paraId="0BAE4564" w14:textId="77777777" w:rsidR="00AF00DB" w:rsidRPr="001C0E95" w:rsidRDefault="00AF00DB" w:rsidP="003828D0">
      <w:pPr>
        <w:pStyle w:val="BodyText"/>
        <w:rPr>
          <w:rFonts w:cs="Arial"/>
          <w:lang w:val="en-GB"/>
        </w:rPr>
      </w:pPr>
      <w:r w:rsidRPr="001C0E95">
        <w:rPr>
          <w:rFonts w:cs="Arial"/>
          <w:lang w:val="en-GB"/>
        </w:rPr>
        <w:t>&lt;Non-functional requirements related to response time, System load or Network load&gt;</w:t>
      </w:r>
    </w:p>
    <w:p w14:paraId="37A8D5DC" w14:textId="77777777" w:rsidR="00A01192" w:rsidRPr="001C0E95" w:rsidRDefault="00A01192" w:rsidP="00A01192">
      <w:pPr>
        <w:rPr>
          <w:rFonts w:ascii="Arial" w:hAnsi="Arial" w:cs="Arial"/>
        </w:rPr>
      </w:pPr>
    </w:p>
    <w:p w14:paraId="63212C2A" w14:textId="77777777" w:rsidR="00136BBC" w:rsidRPr="001C0E95" w:rsidRDefault="00136BBC" w:rsidP="00136BBC">
      <w:pPr>
        <w:pStyle w:val="Heading1"/>
        <w:keepNext/>
        <w:rPr>
          <w:rFonts w:ascii="Arial" w:hAnsi="Arial" w:cs="Arial"/>
        </w:rPr>
      </w:pPr>
      <w:bookmarkStart w:id="32" w:name="_Toc116010058"/>
      <w:r w:rsidRPr="001C0E95">
        <w:rPr>
          <w:rFonts w:ascii="Arial" w:hAnsi="Arial" w:cs="Arial"/>
        </w:rPr>
        <w:t>Additional details</w:t>
      </w:r>
      <w:bookmarkEnd w:id="32"/>
    </w:p>
    <w:p w14:paraId="0AA83FE5" w14:textId="77777777" w:rsidR="009B32AB" w:rsidRPr="001C0E95" w:rsidRDefault="009B32AB" w:rsidP="003828D0">
      <w:pPr>
        <w:pStyle w:val="BodyText"/>
        <w:rPr>
          <w:rFonts w:cs="Arial"/>
        </w:rPr>
      </w:pPr>
    </w:p>
    <w:p w14:paraId="73A7F899" w14:textId="77777777" w:rsidR="00136BBC" w:rsidRPr="001C0E95" w:rsidRDefault="00136BBC" w:rsidP="00136BBC">
      <w:pPr>
        <w:pStyle w:val="Heading2"/>
        <w:rPr>
          <w:rFonts w:ascii="Arial" w:hAnsi="Arial"/>
        </w:rPr>
      </w:pPr>
      <w:bookmarkStart w:id="33" w:name="_Toc116010059"/>
      <w:r w:rsidRPr="001C0E95">
        <w:rPr>
          <w:rFonts w:ascii="Arial" w:hAnsi="Arial"/>
        </w:rPr>
        <w:t>Open Questions / clarifications / Assumptions</w:t>
      </w:r>
      <w:bookmarkEnd w:id="33"/>
    </w:p>
    <w:p w14:paraId="0DF8FF92" w14:textId="77777777" w:rsidR="002C5AB5" w:rsidRPr="001C0E95" w:rsidRDefault="002C5AB5" w:rsidP="002C5AB5">
      <w:pPr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>&lt;Mention the details of any open technical questions/clarifications or assumptions made, pertaining to story &gt;</w:t>
      </w:r>
    </w:p>
    <w:p w14:paraId="24712C6D" w14:textId="77777777" w:rsidR="00136BBC" w:rsidRPr="001C0E95" w:rsidRDefault="00136BBC" w:rsidP="00136BBC">
      <w:pPr>
        <w:pStyle w:val="Heading2"/>
        <w:rPr>
          <w:rFonts w:ascii="Arial" w:hAnsi="Arial"/>
        </w:rPr>
      </w:pPr>
      <w:bookmarkStart w:id="34" w:name="_Toc116010060"/>
      <w:r w:rsidRPr="001C0E95">
        <w:rPr>
          <w:rFonts w:ascii="Arial" w:hAnsi="Arial"/>
        </w:rPr>
        <w:t>Additional notes to technical team</w:t>
      </w:r>
      <w:bookmarkEnd w:id="34"/>
    </w:p>
    <w:p w14:paraId="24C227C4" w14:textId="77777777" w:rsidR="002C5AB5" w:rsidRPr="001C0E95" w:rsidRDefault="002C5AB5" w:rsidP="002C5AB5">
      <w:pPr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>&lt;provide details if any&gt;</w:t>
      </w:r>
    </w:p>
    <w:p w14:paraId="477C5FB2" w14:textId="77777777" w:rsidR="00136BBC" w:rsidRPr="001C0E95" w:rsidRDefault="00136BBC" w:rsidP="003828D0">
      <w:pPr>
        <w:pStyle w:val="BodyText"/>
        <w:rPr>
          <w:rFonts w:cs="Arial"/>
        </w:rPr>
      </w:pPr>
    </w:p>
    <w:p w14:paraId="0970132C" w14:textId="77777777" w:rsidR="009B32AB" w:rsidRPr="001C0E95" w:rsidRDefault="009B32AB">
      <w:pPr>
        <w:pStyle w:val="Heading1"/>
        <w:rPr>
          <w:rFonts w:ascii="Arial" w:hAnsi="Arial" w:cs="Arial"/>
        </w:rPr>
      </w:pPr>
      <w:bookmarkStart w:id="35" w:name="_Toc116010061"/>
      <w:r w:rsidRPr="001C0E95">
        <w:rPr>
          <w:rFonts w:ascii="Arial" w:hAnsi="Arial" w:cs="Arial"/>
        </w:rPr>
        <w:t>References</w:t>
      </w:r>
      <w:bookmarkEnd w:id="35"/>
    </w:p>
    <w:p w14:paraId="2B9C3ADB" w14:textId="77777777" w:rsidR="00383866" w:rsidRPr="001C0E95" w:rsidRDefault="009B32AB" w:rsidP="00136BBC">
      <w:pPr>
        <w:rPr>
          <w:rFonts w:ascii="Arial" w:hAnsi="Arial" w:cs="Arial"/>
          <w:sz w:val="20"/>
          <w:lang w:val="en-GB"/>
        </w:rPr>
      </w:pPr>
      <w:r w:rsidRPr="001C0E95">
        <w:rPr>
          <w:rFonts w:ascii="Arial" w:hAnsi="Arial" w:cs="Arial"/>
          <w:sz w:val="20"/>
          <w:lang w:val="en-GB"/>
        </w:rPr>
        <w:t>&lt;</w:t>
      </w:r>
      <w:r w:rsidR="00383866" w:rsidRPr="001C0E95">
        <w:rPr>
          <w:rFonts w:ascii="Arial" w:hAnsi="Arial" w:cs="Arial"/>
          <w:sz w:val="20"/>
          <w:lang w:val="en-GB"/>
        </w:rPr>
        <w:t xml:space="preserve"> </w:t>
      </w:r>
      <w:r w:rsidR="00136BBC" w:rsidRPr="001C0E95">
        <w:rPr>
          <w:rFonts w:ascii="Arial" w:hAnsi="Arial" w:cs="Arial"/>
          <w:sz w:val="20"/>
          <w:lang w:val="en-GB"/>
        </w:rPr>
        <w:t>Provide reference details if any &gt;</w:t>
      </w:r>
    </w:p>
    <w:p w14:paraId="238A9C0E" w14:textId="77777777" w:rsidR="009B32AB" w:rsidRPr="001C0E95" w:rsidRDefault="009B32AB" w:rsidP="00383866">
      <w:pPr>
        <w:rPr>
          <w:rFonts w:ascii="Arial" w:hAnsi="Arial" w:cs="Arial"/>
          <w:b/>
          <w:iCs/>
          <w:sz w:val="20"/>
          <w:szCs w:val="20"/>
        </w:rPr>
      </w:pPr>
    </w:p>
    <w:sectPr w:rsidR="009B32AB" w:rsidRPr="001C0E95" w:rsidSect="0010739D">
      <w:headerReference w:type="default" r:id="rId27"/>
      <w:footerReference w:type="default" r:id="rId28"/>
      <w:pgSz w:w="12240" w:h="15840" w:code="1"/>
      <w:pgMar w:top="1728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6479B" w14:textId="77777777" w:rsidR="00690914" w:rsidRDefault="00690914">
      <w:pPr>
        <w:pStyle w:val="snip"/>
      </w:pPr>
      <w:r>
        <w:separator/>
      </w:r>
    </w:p>
  </w:endnote>
  <w:endnote w:type="continuationSeparator" w:id="0">
    <w:p w14:paraId="71BF9A30" w14:textId="77777777" w:rsidR="00690914" w:rsidRDefault="00690914">
      <w:pPr>
        <w:pStyle w:val="snip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</w:tblBorders>
      <w:tblLook w:val="00BC" w:firstRow="1" w:lastRow="0" w:firstColumn="1" w:lastColumn="0" w:noHBand="0" w:noVBand="0"/>
    </w:tblPr>
    <w:tblGrid>
      <w:gridCol w:w="4002"/>
      <w:gridCol w:w="2318"/>
      <w:gridCol w:w="3040"/>
    </w:tblGrid>
    <w:tr w:rsidR="00006E3B" w14:paraId="6FB5A799" w14:textId="77777777">
      <w:tc>
        <w:tcPr>
          <w:tcW w:w="2138" w:type="pct"/>
        </w:tcPr>
        <w:p w14:paraId="3F0F5E66" w14:textId="77777777" w:rsidR="00006E3B" w:rsidRDefault="00006E3B">
          <w:pPr>
            <w:pStyle w:val="Footer1"/>
          </w:pPr>
        </w:p>
      </w:tc>
      <w:tc>
        <w:tcPr>
          <w:tcW w:w="1238" w:type="pct"/>
        </w:tcPr>
        <w:p w14:paraId="4BA553E8" w14:textId="77777777" w:rsidR="00006E3B" w:rsidRDefault="002A4F84">
          <w:pPr>
            <w:pStyle w:val="Footer"/>
          </w:pPr>
          <w:r>
            <w:t xml:space="preserve"> </w:t>
          </w:r>
        </w:p>
      </w:tc>
      <w:tc>
        <w:tcPr>
          <w:tcW w:w="1624" w:type="pct"/>
        </w:tcPr>
        <w:p w14:paraId="2090D7DB" w14:textId="77777777" w:rsidR="00006E3B" w:rsidRDefault="00006E3B">
          <w:pPr>
            <w:pStyle w:val="Footer2"/>
          </w:pPr>
          <w:r>
            <w:t xml:space="preserve">Page </w:t>
          </w:r>
          <w:r w:rsidR="00072BB1">
            <w:fldChar w:fldCharType="begin"/>
          </w:r>
          <w:r w:rsidR="00072BB1">
            <w:instrText xml:space="preserve"> PAGE </w:instrText>
          </w:r>
          <w:r w:rsidR="00072BB1">
            <w:fldChar w:fldCharType="separate"/>
          </w:r>
          <w:r w:rsidR="002A4F84">
            <w:rPr>
              <w:noProof/>
            </w:rPr>
            <w:t>2</w:t>
          </w:r>
          <w:r w:rsidR="00072BB1">
            <w:fldChar w:fldCharType="end"/>
          </w:r>
          <w:r>
            <w:t xml:space="preserve"> of </w:t>
          </w:r>
          <w:r w:rsidR="00072BB1">
            <w:fldChar w:fldCharType="begin"/>
          </w:r>
          <w:r w:rsidR="00072BB1">
            <w:instrText xml:space="preserve"> NUMPAGES </w:instrText>
          </w:r>
          <w:r w:rsidR="00072BB1">
            <w:fldChar w:fldCharType="separate"/>
          </w:r>
          <w:r w:rsidR="002A4F84">
            <w:rPr>
              <w:noProof/>
            </w:rPr>
            <w:t>4</w:t>
          </w:r>
          <w:r w:rsidR="00072BB1">
            <w:fldChar w:fldCharType="end"/>
          </w:r>
        </w:p>
      </w:tc>
    </w:tr>
  </w:tbl>
  <w:p w14:paraId="26EB9DE2" w14:textId="77777777" w:rsidR="00006E3B" w:rsidRDefault="00006E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DEBDF" w14:textId="77777777" w:rsidR="00690914" w:rsidRDefault="00690914">
      <w:pPr>
        <w:pStyle w:val="snip"/>
      </w:pPr>
      <w:r>
        <w:separator/>
      </w:r>
    </w:p>
  </w:footnote>
  <w:footnote w:type="continuationSeparator" w:id="0">
    <w:p w14:paraId="460BCBDA" w14:textId="77777777" w:rsidR="00690914" w:rsidRDefault="00690914">
      <w:pPr>
        <w:pStyle w:val="snip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Look w:val="00BC" w:firstRow="1" w:lastRow="0" w:firstColumn="1" w:lastColumn="0" w:noHBand="0" w:noVBand="0"/>
    </w:tblPr>
    <w:tblGrid>
      <w:gridCol w:w="3069"/>
      <w:gridCol w:w="3225"/>
      <w:gridCol w:w="3066"/>
    </w:tblGrid>
    <w:tr w:rsidR="00006E3B" w14:paraId="102315A1" w14:textId="77777777">
      <w:tc>
        <w:tcPr>
          <w:tcW w:w="1639" w:type="pct"/>
          <w:vAlign w:val="bottom"/>
        </w:tcPr>
        <w:p w14:paraId="7A20EFEB" w14:textId="77777777" w:rsidR="00006E3B" w:rsidRDefault="002A4F84">
          <w:pPr>
            <w:pStyle w:val="Header1"/>
          </w:pPr>
          <w:r>
            <w:t xml:space="preserve"> </w:t>
          </w:r>
        </w:p>
      </w:tc>
      <w:tc>
        <w:tcPr>
          <w:tcW w:w="1723" w:type="pct"/>
          <w:vAlign w:val="bottom"/>
        </w:tcPr>
        <w:p w14:paraId="5CA113F0" w14:textId="77777777" w:rsidR="00006E3B" w:rsidRDefault="002A4F84">
          <w:pPr>
            <w:pStyle w:val="Header"/>
          </w:pPr>
          <w:r>
            <w:t xml:space="preserve"> </w:t>
          </w:r>
        </w:p>
      </w:tc>
      <w:tc>
        <w:tcPr>
          <w:tcW w:w="1638" w:type="pct"/>
        </w:tcPr>
        <w:p w14:paraId="2A86CAE9" w14:textId="77777777" w:rsidR="00006E3B" w:rsidRDefault="00006E3B">
          <w:pPr>
            <w:pStyle w:val="Header2"/>
          </w:pPr>
        </w:p>
      </w:tc>
    </w:tr>
  </w:tbl>
  <w:p w14:paraId="2D0171D2" w14:textId="77777777" w:rsidR="00006E3B" w:rsidRDefault="00006E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8A891D8"/>
    <w:lvl w:ilvl="0">
      <w:start w:val="1"/>
      <w:numFmt w:val="bullet"/>
      <w:pStyle w:val="List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</w:abstractNum>
  <w:abstractNum w:abstractNumId="1" w15:restartNumberingAfterBreak="0">
    <w:nsid w:val="05901A62"/>
    <w:multiLevelType w:val="hybridMultilevel"/>
    <w:tmpl w:val="78AE50E0"/>
    <w:lvl w:ilvl="0" w:tplc="301AC776">
      <w:start w:val="1"/>
      <w:numFmt w:val="decimal"/>
      <w:pStyle w:val="BodyTextNum"/>
      <w:lvlText w:val="%1."/>
      <w:lvlJc w:val="left"/>
      <w:pPr>
        <w:tabs>
          <w:tab w:val="num" w:pos="1368"/>
        </w:tabs>
        <w:ind w:left="136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088"/>
        </w:tabs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08"/>
        </w:tabs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28"/>
        </w:tabs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48"/>
        </w:tabs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68"/>
        </w:tabs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88"/>
        </w:tabs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08"/>
        </w:tabs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28"/>
        </w:tabs>
        <w:ind w:left="7128" w:hanging="180"/>
      </w:pPr>
    </w:lvl>
  </w:abstractNum>
  <w:abstractNum w:abstractNumId="2" w15:restartNumberingAfterBreak="0">
    <w:nsid w:val="09F70CE1"/>
    <w:multiLevelType w:val="hybridMultilevel"/>
    <w:tmpl w:val="D51AE06C"/>
    <w:lvl w:ilvl="0" w:tplc="E1F2B2CA">
      <w:start w:val="1"/>
      <w:numFmt w:val="bullet"/>
      <w:pStyle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90888"/>
    <w:multiLevelType w:val="hybridMultilevel"/>
    <w:tmpl w:val="0FEC28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159C1"/>
    <w:multiLevelType w:val="multilevel"/>
    <w:tmpl w:val="7F6E1A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2A497CCA"/>
    <w:multiLevelType w:val="hybridMultilevel"/>
    <w:tmpl w:val="4BF6A7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480EFC"/>
    <w:multiLevelType w:val="hybridMultilevel"/>
    <w:tmpl w:val="0FEC285A"/>
    <w:lvl w:ilvl="0" w:tplc="8928241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5500A"/>
    <w:multiLevelType w:val="hybridMultilevel"/>
    <w:tmpl w:val="32FC6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0433E"/>
    <w:multiLevelType w:val="hybridMultilevel"/>
    <w:tmpl w:val="EBDA8E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80827"/>
    <w:multiLevelType w:val="hybridMultilevel"/>
    <w:tmpl w:val="EBDA8E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DF314F"/>
    <w:multiLevelType w:val="multilevel"/>
    <w:tmpl w:val="B8120532"/>
    <w:lvl w:ilvl="0">
      <w:start w:val="1"/>
      <w:numFmt w:val="decimal"/>
      <w:pStyle w:val="Tablesideheading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55DB0492"/>
    <w:multiLevelType w:val="hybridMultilevel"/>
    <w:tmpl w:val="4BF6A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162BD"/>
    <w:multiLevelType w:val="hybridMultilevel"/>
    <w:tmpl w:val="367A5E6A"/>
    <w:lvl w:ilvl="0" w:tplc="C37265B0">
      <w:start w:val="1"/>
      <w:numFmt w:val="bullet"/>
      <w:pStyle w:val="Table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</w:rPr>
    </w:lvl>
    <w:lvl w:ilvl="1" w:tplc="7C4610A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918C3E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6454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91C5B9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87AEE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D87F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D4AE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23C2E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1E6410"/>
    <w:multiLevelType w:val="hybridMultilevel"/>
    <w:tmpl w:val="1A50D2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09788D"/>
    <w:multiLevelType w:val="hybridMultilevel"/>
    <w:tmpl w:val="0FEC28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A3961"/>
    <w:multiLevelType w:val="hybridMultilevel"/>
    <w:tmpl w:val="B21A3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153D69"/>
    <w:multiLevelType w:val="hybridMultilevel"/>
    <w:tmpl w:val="0FEC28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8265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9C615D8"/>
    <w:multiLevelType w:val="hybridMultilevel"/>
    <w:tmpl w:val="47BC6322"/>
    <w:lvl w:ilvl="0" w:tplc="F138B35A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D1C0D5D"/>
    <w:multiLevelType w:val="hybridMultilevel"/>
    <w:tmpl w:val="0FEC28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7517F7"/>
    <w:multiLevelType w:val="hybridMultilevel"/>
    <w:tmpl w:val="7A86E810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4F24972"/>
    <w:multiLevelType w:val="hybridMultilevel"/>
    <w:tmpl w:val="9EA003FE"/>
    <w:lvl w:ilvl="0" w:tplc="C9CC1412">
      <w:start w:val="1"/>
      <w:numFmt w:val="bullet"/>
      <w:pStyle w:val="BulletTNR"/>
      <w:lvlText w:val=""/>
      <w:lvlJc w:val="left"/>
      <w:pPr>
        <w:tabs>
          <w:tab w:val="num" w:pos="1368"/>
        </w:tabs>
        <w:ind w:left="13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088"/>
        </w:tabs>
        <w:ind w:left="20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08"/>
        </w:tabs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28"/>
        </w:tabs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48"/>
        </w:tabs>
        <w:ind w:left="42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968"/>
        </w:tabs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88"/>
        </w:tabs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08"/>
        </w:tabs>
        <w:ind w:left="64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28"/>
        </w:tabs>
        <w:ind w:left="7128" w:hanging="360"/>
      </w:pPr>
      <w:rPr>
        <w:rFonts w:ascii="Wingdings" w:hAnsi="Wingdings" w:hint="default"/>
      </w:rPr>
    </w:lvl>
  </w:abstractNum>
  <w:abstractNum w:abstractNumId="22" w15:restartNumberingAfterBreak="0">
    <w:nsid w:val="77722121"/>
    <w:multiLevelType w:val="multilevel"/>
    <w:tmpl w:val="6F466D4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7E0E2CAC"/>
    <w:multiLevelType w:val="hybridMultilevel"/>
    <w:tmpl w:val="DCE24554"/>
    <w:lvl w:ilvl="0" w:tplc="3E92E1EA">
      <w:start w:val="1"/>
      <w:numFmt w:val="bullet"/>
      <w:pStyle w:val="TableBulletRd"/>
      <w:lvlText w:val=""/>
      <w:lvlJc w:val="left"/>
      <w:pPr>
        <w:tabs>
          <w:tab w:val="num" w:pos="1656"/>
        </w:tabs>
        <w:ind w:left="1656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 w16cid:durableId="2034918400">
    <w:abstractNumId w:val="2"/>
  </w:num>
  <w:num w:numId="2" w16cid:durableId="400450218">
    <w:abstractNumId w:val="21"/>
  </w:num>
  <w:num w:numId="3" w16cid:durableId="1518731989">
    <w:abstractNumId w:val="12"/>
  </w:num>
  <w:num w:numId="4" w16cid:durableId="1409113295">
    <w:abstractNumId w:val="10"/>
  </w:num>
  <w:num w:numId="5" w16cid:durableId="917666969">
    <w:abstractNumId w:val="0"/>
  </w:num>
  <w:num w:numId="6" w16cid:durableId="1017466453">
    <w:abstractNumId w:val="20"/>
  </w:num>
  <w:num w:numId="7" w16cid:durableId="1464229538">
    <w:abstractNumId w:val="1"/>
  </w:num>
  <w:num w:numId="8" w16cid:durableId="1009020997">
    <w:abstractNumId w:val="23"/>
  </w:num>
  <w:num w:numId="9" w16cid:durableId="1619025703">
    <w:abstractNumId w:val="1"/>
    <w:lvlOverride w:ilvl="0">
      <w:startOverride w:val="1"/>
    </w:lvlOverride>
  </w:num>
  <w:num w:numId="10" w16cid:durableId="596326507">
    <w:abstractNumId w:val="4"/>
  </w:num>
  <w:num w:numId="11" w16cid:durableId="388576801">
    <w:abstractNumId w:val="18"/>
  </w:num>
  <w:num w:numId="12" w16cid:durableId="1622614254">
    <w:abstractNumId w:val="4"/>
  </w:num>
  <w:num w:numId="13" w16cid:durableId="362443632">
    <w:abstractNumId w:val="4"/>
  </w:num>
  <w:num w:numId="14" w16cid:durableId="1466662425">
    <w:abstractNumId w:val="4"/>
  </w:num>
  <w:num w:numId="15" w16cid:durableId="1479686704">
    <w:abstractNumId w:val="17"/>
  </w:num>
  <w:num w:numId="16" w16cid:durableId="345324389">
    <w:abstractNumId w:val="22"/>
  </w:num>
  <w:num w:numId="17" w16cid:durableId="1577593031">
    <w:abstractNumId w:val="22"/>
  </w:num>
  <w:num w:numId="18" w16cid:durableId="466357849">
    <w:abstractNumId w:val="22"/>
  </w:num>
  <w:num w:numId="19" w16cid:durableId="266542068">
    <w:abstractNumId w:val="22"/>
  </w:num>
  <w:num w:numId="20" w16cid:durableId="278684564">
    <w:abstractNumId w:val="6"/>
  </w:num>
  <w:num w:numId="21" w16cid:durableId="2103338142">
    <w:abstractNumId w:val="7"/>
  </w:num>
  <w:num w:numId="22" w16cid:durableId="1205410259">
    <w:abstractNumId w:val="15"/>
  </w:num>
  <w:num w:numId="23" w16cid:durableId="1766270776">
    <w:abstractNumId w:val="13"/>
  </w:num>
  <w:num w:numId="24" w16cid:durableId="1596400321">
    <w:abstractNumId w:val="19"/>
  </w:num>
  <w:num w:numId="25" w16cid:durableId="63335460">
    <w:abstractNumId w:val="14"/>
  </w:num>
  <w:num w:numId="26" w16cid:durableId="63068342">
    <w:abstractNumId w:val="3"/>
  </w:num>
  <w:num w:numId="27" w16cid:durableId="928469342">
    <w:abstractNumId w:val="16"/>
  </w:num>
  <w:num w:numId="28" w16cid:durableId="1750930060">
    <w:abstractNumId w:val="5"/>
  </w:num>
  <w:num w:numId="29" w16cid:durableId="76442683">
    <w:abstractNumId w:val="11"/>
  </w:num>
  <w:num w:numId="30" w16cid:durableId="2035186218">
    <w:abstractNumId w:val="8"/>
  </w:num>
  <w:num w:numId="31" w16cid:durableId="21201767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64" w:dllVersion="131077" w:nlCheck="1" w:checkStyle="1"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en-GB" w:vendorID="64" w:dllVersion="131077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0DB"/>
    <w:rsid w:val="00006E3B"/>
    <w:rsid w:val="000245AE"/>
    <w:rsid w:val="00041D3C"/>
    <w:rsid w:val="00052616"/>
    <w:rsid w:val="00072BB1"/>
    <w:rsid w:val="00073114"/>
    <w:rsid w:val="000A04C2"/>
    <w:rsid w:val="000C4D24"/>
    <w:rsid w:val="000D7AD3"/>
    <w:rsid w:val="000E036E"/>
    <w:rsid w:val="0010739D"/>
    <w:rsid w:val="00136BBC"/>
    <w:rsid w:val="00153160"/>
    <w:rsid w:val="00174620"/>
    <w:rsid w:val="001A1087"/>
    <w:rsid w:val="001A2E30"/>
    <w:rsid w:val="001C0E95"/>
    <w:rsid w:val="001F744B"/>
    <w:rsid w:val="00202528"/>
    <w:rsid w:val="002466F9"/>
    <w:rsid w:val="00273B09"/>
    <w:rsid w:val="00290301"/>
    <w:rsid w:val="002A4F84"/>
    <w:rsid w:val="002A557C"/>
    <w:rsid w:val="002C5AB5"/>
    <w:rsid w:val="002D4265"/>
    <w:rsid w:val="0030334F"/>
    <w:rsid w:val="003340DB"/>
    <w:rsid w:val="003828D0"/>
    <w:rsid w:val="00383866"/>
    <w:rsid w:val="00393A5B"/>
    <w:rsid w:val="00395360"/>
    <w:rsid w:val="003B15E3"/>
    <w:rsid w:val="003B1A20"/>
    <w:rsid w:val="003C1CEF"/>
    <w:rsid w:val="003F6F11"/>
    <w:rsid w:val="004015E9"/>
    <w:rsid w:val="004040F6"/>
    <w:rsid w:val="00422AFA"/>
    <w:rsid w:val="004811DB"/>
    <w:rsid w:val="004B69DB"/>
    <w:rsid w:val="004F0AAA"/>
    <w:rsid w:val="005110DB"/>
    <w:rsid w:val="00530B87"/>
    <w:rsid w:val="00545DED"/>
    <w:rsid w:val="00596755"/>
    <w:rsid w:val="005A79B6"/>
    <w:rsid w:val="005C7031"/>
    <w:rsid w:val="005E6706"/>
    <w:rsid w:val="00605BB5"/>
    <w:rsid w:val="00611959"/>
    <w:rsid w:val="00614E32"/>
    <w:rsid w:val="00620E84"/>
    <w:rsid w:val="006533DA"/>
    <w:rsid w:val="00673F97"/>
    <w:rsid w:val="00690914"/>
    <w:rsid w:val="006A7352"/>
    <w:rsid w:val="006F60AA"/>
    <w:rsid w:val="00712197"/>
    <w:rsid w:val="00752E20"/>
    <w:rsid w:val="00761E74"/>
    <w:rsid w:val="00771CB7"/>
    <w:rsid w:val="00782910"/>
    <w:rsid w:val="007C4158"/>
    <w:rsid w:val="007E2EF0"/>
    <w:rsid w:val="00814D77"/>
    <w:rsid w:val="008410DE"/>
    <w:rsid w:val="008F6489"/>
    <w:rsid w:val="008F6C63"/>
    <w:rsid w:val="00903A4C"/>
    <w:rsid w:val="00915679"/>
    <w:rsid w:val="00944C68"/>
    <w:rsid w:val="00981A6A"/>
    <w:rsid w:val="009B32AB"/>
    <w:rsid w:val="009C0EFD"/>
    <w:rsid w:val="00A01192"/>
    <w:rsid w:val="00A54EB4"/>
    <w:rsid w:val="00A56C03"/>
    <w:rsid w:val="00AF00DB"/>
    <w:rsid w:val="00AF422E"/>
    <w:rsid w:val="00B46921"/>
    <w:rsid w:val="00B50968"/>
    <w:rsid w:val="00B815A5"/>
    <w:rsid w:val="00BE5583"/>
    <w:rsid w:val="00C1286B"/>
    <w:rsid w:val="00C300E6"/>
    <w:rsid w:val="00C548A5"/>
    <w:rsid w:val="00CD210A"/>
    <w:rsid w:val="00CF37E0"/>
    <w:rsid w:val="00D033DC"/>
    <w:rsid w:val="00D310F7"/>
    <w:rsid w:val="00D31C31"/>
    <w:rsid w:val="00D36C02"/>
    <w:rsid w:val="00D52D7B"/>
    <w:rsid w:val="00D549A9"/>
    <w:rsid w:val="00D6764E"/>
    <w:rsid w:val="00D773E4"/>
    <w:rsid w:val="00DB4F02"/>
    <w:rsid w:val="00DB6932"/>
    <w:rsid w:val="00DB7E2F"/>
    <w:rsid w:val="00DD5488"/>
    <w:rsid w:val="00DE76FE"/>
    <w:rsid w:val="00E032AD"/>
    <w:rsid w:val="00E54AA7"/>
    <w:rsid w:val="00E77EFA"/>
    <w:rsid w:val="00E925D6"/>
    <w:rsid w:val="00EF1E33"/>
    <w:rsid w:val="00F01752"/>
    <w:rsid w:val="00F25B33"/>
    <w:rsid w:val="00F4160D"/>
    <w:rsid w:val="00F50C60"/>
    <w:rsid w:val="00F74F77"/>
    <w:rsid w:val="00F8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CA6F17"/>
  <w15:chartTrackingRefBased/>
  <w15:docId w15:val="{F3D83D7C-62E3-4E34-9F5B-53331D65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828D0"/>
    <w:rPr>
      <w:sz w:val="24"/>
      <w:szCs w:val="24"/>
      <w:lang w:val="en-US" w:eastAsia="en-US"/>
    </w:rPr>
  </w:style>
  <w:style w:type="paragraph" w:styleId="Heading1">
    <w:name w:val="heading 1"/>
    <w:aliases w:val="Para level 1"/>
    <w:basedOn w:val="Normal"/>
    <w:qFormat/>
    <w:rsid w:val="00B50968"/>
    <w:pPr>
      <w:numPr>
        <w:numId w:val="16"/>
      </w:numPr>
      <w:shd w:val="clear" w:color="auto" w:fill="E0E0E0"/>
      <w:spacing w:before="240" w:after="240"/>
      <w:jc w:val="center"/>
      <w:outlineLvl w:val="0"/>
    </w:pPr>
    <w:rPr>
      <w:rFonts w:ascii="Arial Bold" w:hAnsi="Arial Bold"/>
      <w:b/>
      <w:color w:val="0000FF"/>
      <w:sz w:val="32"/>
    </w:rPr>
  </w:style>
  <w:style w:type="paragraph" w:styleId="Heading2">
    <w:name w:val="heading 2"/>
    <w:basedOn w:val="Normal"/>
    <w:next w:val="Normal"/>
    <w:link w:val="Heading2Char"/>
    <w:qFormat/>
    <w:rsid w:val="00B50968"/>
    <w:pPr>
      <w:keepNext/>
      <w:keepLines/>
      <w:numPr>
        <w:ilvl w:val="1"/>
        <w:numId w:val="16"/>
      </w:numPr>
      <w:spacing w:before="240" w:after="240"/>
      <w:outlineLvl w:val="1"/>
    </w:pPr>
    <w:rPr>
      <w:rFonts w:ascii="Arial Bold" w:hAnsi="Arial Bold" w:cs="Arial"/>
      <w:b/>
      <w:bCs/>
      <w:iCs/>
      <w:color w:val="0000FF"/>
      <w:sz w:val="28"/>
      <w:szCs w:val="28"/>
    </w:rPr>
  </w:style>
  <w:style w:type="paragraph" w:styleId="Heading3">
    <w:name w:val="heading 3"/>
    <w:aliases w:val="L3,h3,dd heading 3,dh3,3,sub-sub,3 bullet,b,subhead,H31,Hd2,(Alt+3),(Alt+3)1,(Alt+3)2,(Alt+3)3,(Alt+3)4,(Alt+3)5,(Alt+3)6,(Alt+3)11,(Alt+3)21,(Alt+3)31,(Alt+3)41,(Alt+3)7,(Alt+3)12,(Alt+3)22,(Alt+3)32,(Alt+3)42,(Alt+3)8,(Alt+3)9,Header 3"/>
    <w:basedOn w:val="Normal"/>
    <w:qFormat/>
    <w:rsid w:val="00B50968"/>
    <w:pPr>
      <w:numPr>
        <w:ilvl w:val="2"/>
        <w:numId w:val="16"/>
      </w:numPr>
      <w:spacing w:before="120" w:after="120"/>
      <w:outlineLvl w:val="2"/>
    </w:pPr>
    <w:rPr>
      <w:rFonts w:ascii="Arial Bold" w:hAnsi="Arial Bold"/>
      <w:b/>
      <w:color w:val="3366FF"/>
    </w:rPr>
  </w:style>
  <w:style w:type="paragraph" w:styleId="Heading4">
    <w:name w:val="heading 4"/>
    <w:basedOn w:val="Normal"/>
    <w:next w:val="Normal"/>
    <w:autoRedefine/>
    <w:qFormat/>
    <w:rsid w:val="00B50968"/>
    <w:pPr>
      <w:keepNext/>
      <w:numPr>
        <w:ilvl w:val="3"/>
        <w:numId w:val="16"/>
      </w:numPr>
      <w:spacing w:before="240" w:after="240"/>
      <w:outlineLvl w:val="3"/>
    </w:pPr>
    <w:rPr>
      <w:rFonts w:ascii="Arial Bold" w:hAnsi="Arial Bold"/>
      <w:b/>
      <w:bCs/>
      <w:sz w:val="32"/>
      <w:szCs w:val="28"/>
    </w:rPr>
  </w:style>
  <w:style w:type="paragraph" w:styleId="Heading5">
    <w:name w:val="heading 5"/>
    <w:basedOn w:val="Normal"/>
    <w:next w:val="Normal"/>
    <w:qFormat/>
    <w:rsid w:val="00B50968"/>
    <w:pPr>
      <w:numPr>
        <w:ilvl w:val="4"/>
        <w:numId w:val="1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50968"/>
    <w:pPr>
      <w:numPr>
        <w:ilvl w:val="5"/>
        <w:numId w:val="16"/>
      </w:numPr>
      <w:spacing w:before="240" w:after="240"/>
      <w:outlineLvl w:val="5"/>
    </w:pPr>
    <w:rPr>
      <w:rFonts w:ascii="Arial Bold" w:hAnsi="Arial Bold"/>
      <w:b/>
      <w:bCs/>
      <w:sz w:val="20"/>
      <w:szCs w:val="22"/>
    </w:rPr>
  </w:style>
  <w:style w:type="paragraph" w:styleId="Heading7">
    <w:name w:val="heading 7"/>
    <w:basedOn w:val="Normal"/>
    <w:next w:val="Normal"/>
    <w:qFormat/>
    <w:rsid w:val="00B50968"/>
    <w:pPr>
      <w:numPr>
        <w:ilvl w:val="6"/>
        <w:numId w:val="1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50968"/>
    <w:pPr>
      <w:numPr>
        <w:ilvl w:val="7"/>
        <w:numId w:val="1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50968"/>
    <w:pPr>
      <w:numPr>
        <w:ilvl w:val="8"/>
        <w:numId w:val="1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nexure">
    <w:name w:val="Annexure"/>
    <w:basedOn w:val="Normal"/>
    <w:rsid w:val="00B50968"/>
    <w:rPr>
      <w:rFonts w:ascii="Arial Bold" w:hAnsi="Arial Bold" w:cs="Arial"/>
      <w:b/>
      <w:bCs/>
    </w:rPr>
  </w:style>
  <w:style w:type="paragraph" w:styleId="BlockText">
    <w:name w:val="Block Text"/>
    <w:basedOn w:val="Normal"/>
    <w:rsid w:val="00B50968"/>
    <w:pPr>
      <w:spacing w:before="120" w:after="120"/>
    </w:pPr>
    <w:rPr>
      <w:rFonts w:ascii="Arial Bold" w:hAnsi="Arial Bold"/>
      <w:b/>
      <w:sz w:val="20"/>
    </w:rPr>
  </w:style>
  <w:style w:type="paragraph" w:styleId="BodyText">
    <w:name w:val="Body Text"/>
    <w:basedOn w:val="Normal"/>
    <w:link w:val="BodyTextChar"/>
    <w:autoRedefine/>
    <w:rsid w:val="003828D0"/>
    <w:pPr>
      <w:spacing w:before="40" w:after="40"/>
      <w:jc w:val="both"/>
    </w:pPr>
    <w:rPr>
      <w:rFonts w:ascii="Arial" w:hAnsi="Arial"/>
      <w:b/>
      <w:iCs/>
      <w:sz w:val="22"/>
      <w:szCs w:val="22"/>
    </w:rPr>
  </w:style>
  <w:style w:type="paragraph" w:customStyle="1" w:styleId="Bullet">
    <w:name w:val="Bullet"/>
    <w:basedOn w:val="BodyText"/>
    <w:rsid w:val="00B50968"/>
    <w:pPr>
      <w:numPr>
        <w:numId w:val="1"/>
      </w:numPr>
      <w:ind w:left="360" w:hanging="360"/>
      <w:jc w:val="left"/>
    </w:pPr>
  </w:style>
  <w:style w:type="paragraph" w:customStyle="1" w:styleId="BulletHeading">
    <w:name w:val="Bullet Heading"/>
    <w:basedOn w:val="Normal"/>
    <w:next w:val="Bullet"/>
    <w:rsid w:val="00B50968"/>
    <w:pPr>
      <w:spacing w:before="120" w:after="120"/>
    </w:pPr>
    <w:rPr>
      <w:rFonts w:ascii="Arial Bold" w:hAnsi="Arial Bold"/>
      <w:b/>
    </w:rPr>
  </w:style>
  <w:style w:type="paragraph" w:styleId="Caption">
    <w:name w:val="caption"/>
    <w:aliases w:val="Pg1Title"/>
    <w:basedOn w:val="Normal"/>
    <w:next w:val="Normal"/>
    <w:autoRedefine/>
    <w:qFormat/>
    <w:rsid w:val="00B50968"/>
    <w:pPr>
      <w:spacing w:before="3000" w:after="120"/>
      <w:jc w:val="center"/>
    </w:pPr>
    <w:rPr>
      <w:rFonts w:ascii="Arial Bold" w:hAnsi="Arial Bold"/>
      <w:b/>
      <w:bCs/>
      <w:sz w:val="40"/>
      <w:szCs w:val="20"/>
    </w:rPr>
  </w:style>
  <w:style w:type="paragraph" w:customStyle="1" w:styleId="Caption1">
    <w:name w:val="Caption1"/>
    <w:basedOn w:val="Normal"/>
    <w:next w:val="Heading1"/>
    <w:rsid w:val="00B50968"/>
    <w:pPr>
      <w:spacing w:before="400" w:after="120"/>
      <w:jc w:val="center"/>
    </w:pPr>
    <w:rPr>
      <w:rFonts w:ascii="Arial Bold" w:hAnsi="Arial Bold"/>
      <w:b/>
    </w:rPr>
  </w:style>
  <w:style w:type="paragraph" w:customStyle="1" w:styleId="caption2">
    <w:name w:val="caption2"/>
    <w:basedOn w:val="Normal"/>
    <w:rsid w:val="00B50968"/>
    <w:pPr>
      <w:spacing w:before="100" w:beforeAutospacing="1" w:after="100" w:afterAutospacing="1"/>
    </w:pPr>
    <w:rPr>
      <w:rFonts w:ascii="Arial" w:hAnsi="Arial"/>
    </w:rPr>
  </w:style>
  <w:style w:type="paragraph" w:styleId="MessageHeader">
    <w:name w:val="Message Header"/>
    <w:basedOn w:val="Normal"/>
    <w:rsid w:val="00B5096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120" w:after="120"/>
      <w:ind w:left="1080" w:hanging="1080"/>
      <w:jc w:val="center"/>
    </w:pPr>
    <w:rPr>
      <w:rFonts w:ascii="Arial Bold" w:hAnsi="Arial Bold" w:cs="Arial"/>
      <w:b/>
    </w:rPr>
  </w:style>
  <w:style w:type="paragraph" w:customStyle="1" w:styleId="copyright">
    <w:name w:val="copyright"/>
    <w:basedOn w:val="MessageHeader"/>
    <w:rsid w:val="00B50968"/>
    <w:pPr>
      <w:ind w:left="0" w:firstLine="0"/>
      <w:jc w:val="both"/>
    </w:pPr>
    <w:rPr>
      <w:rFonts w:ascii="Arial" w:hAnsi="Arial"/>
      <w:b w:val="0"/>
      <w:sz w:val="20"/>
    </w:rPr>
  </w:style>
  <w:style w:type="paragraph" w:styleId="Footer">
    <w:name w:val="footer"/>
    <w:basedOn w:val="Normal"/>
    <w:autoRedefine/>
    <w:rsid w:val="00B50968"/>
    <w:pPr>
      <w:jc w:val="center"/>
    </w:pPr>
    <w:rPr>
      <w:rFonts w:ascii="Arial" w:hAnsi="Arial"/>
      <w:sz w:val="16"/>
    </w:rPr>
  </w:style>
  <w:style w:type="paragraph" w:styleId="Header">
    <w:name w:val="header"/>
    <w:basedOn w:val="Normal"/>
    <w:autoRedefine/>
    <w:rsid w:val="00B50968"/>
    <w:pPr>
      <w:jc w:val="center"/>
    </w:pPr>
    <w:rPr>
      <w:rFonts w:ascii="Arial" w:hAnsi="Arial"/>
      <w:bCs/>
      <w:sz w:val="16"/>
    </w:rPr>
  </w:style>
  <w:style w:type="character" w:styleId="Hyperlink">
    <w:name w:val="Hyperlink"/>
    <w:uiPriority w:val="99"/>
    <w:rsid w:val="00B50968"/>
    <w:rPr>
      <w:color w:val="0000FF"/>
      <w:u w:val="single"/>
    </w:rPr>
  </w:style>
  <w:style w:type="paragraph" w:customStyle="1" w:styleId="notes">
    <w:name w:val="notes"/>
    <w:basedOn w:val="Normal"/>
    <w:rsid w:val="00B50968"/>
    <w:pPr>
      <w:autoSpaceDE w:val="0"/>
      <w:autoSpaceDN w:val="0"/>
      <w:adjustRightInd w:val="0"/>
      <w:ind w:left="432"/>
    </w:pPr>
    <w:rPr>
      <w:rFonts w:ascii="Arial" w:hAnsi="Arial" w:cs="Arial"/>
      <w:sz w:val="20"/>
      <w:szCs w:val="26"/>
    </w:rPr>
  </w:style>
  <w:style w:type="paragraph" w:styleId="PlainText">
    <w:name w:val="Plain Text"/>
    <w:aliases w:val="Note"/>
    <w:basedOn w:val="Normal"/>
    <w:rsid w:val="00B50968"/>
    <w:rPr>
      <w:rFonts w:ascii="Wingdings" w:hAnsi="Wingdings" w:cs="Courier New"/>
      <w:sz w:val="20"/>
      <w:szCs w:val="20"/>
    </w:rPr>
  </w:style>
  <w:style w:type="paragraph" w:customStyle="1" w:styleId="RevHty">
    <w:name w:val="RevHty"/>
    <w:basedOn w:val="BlockText"/>
    <w:autoRedefine/>
    <w:rsid w:val="00B50968"/>
    <w:pPr>
      <w:keepNext/>
      <w:keepLines/>
    </w:pPr>
    <w:rPr>
      <w:color w:val="0000FF"/>
    </w:rPr>
  </w:style>
  <w:style w:type="paragraph" w:customStyle="1" w:styleId="TableHeader">
    <w:name w:val="Table Header"/>
    <w:basedOn w:val="BodyText"/>
    <w:rsid w:val="00B50968"/>
  </w:style>
  <w:style w:type="paragraph" w:styleId="TOAHeading">
    <w:name w:val="toa heading"/>
    <w:basedOn w:val="Normal"/>
    <w:next w:val="Normal"/>
    <w:semiHidden/>
    <w:rsid w:val="00B50968"/>
    <w:pPr>
      <w:spacing w:before="120" w:after="120"/>
      <w:jc w:val="center"/>
    </w:pPr>
    <w:rPr>
      <w:rFonts w:ascii="Arial Bold" w:hAnsi="Arial Bold" w:cs="Arial"/>
      <w:b/>
      <w:bCs/>
      <w:u w:val="single"/>
    </w:rPr>
  </w:style>
  <w:style w:type="paragraph" w:styleId="TOC1">
    <w:name w:val="toc 1"/>
    <w:basedOn w:val="Normal"/>
    <w:next w:val="Normal"/>
    <w:autoRedefine/>
    <w:uiPriority w:val="39"/>
    <w:rsid w:val="00B50968"/>
    <w:pPr>
      <w:spacing w:before="120" w:after="120"/>
    </w:pPr>
    <w:rPr>
      <w:rFonts w:ascii="Arial Bold" w:hAnsi="Arial Bold"/>
      <w:b/>
      <w:sz w:val="20"/>
    </w:rPr>
  </w:style>
  <w:style w:type="paragraph" w:styleId="TOC2">
    <w:name w:val="toc 2"/>
    <w:basedOn w:val="Normal"/>
    <w:next w:val="Normal"/>
    <w:autoRedefine/>
    <w:uiPriority w:val="39"/>
    <w:rsid w:val="00B50968"/>
    <w:pPr>
      <w:spacing w:before="120" w:after="120"/>
      <w:ind w:left="576"/>
    </w:pPr>
    <w:rPr>
      <w:rFonts w:ascii="Arial" w:hAnsi="Arial"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B50968"/>
    <w:pPr>
      <w:spacing w:before="120" w:after="120"/>
      <w:ind w:left="1152"/>
    </w:pPr>
    <w:rPr>
      <w:rFonts w:ascii="Arial" w:hAnsi="Arial"/>
      <w:sz w:val="20"/>
    </w:rPr>
  </w:style>
  <w:style w:type="paragraph" w:styleId="TOC4">
    <w:name w:val="toc 4"/>
    <w:basedOn w:val="Normal"/>
    <w:next w:val="Normal"/>
    <w:autoRedefine/>
    <w:semiHidden/>
    <w:rsid w:val="00B50968"/>
    <w:pPr>
      <w:ind w:left="720"/>
    </w:pPr>
    <w:rPr>
      <w:rFonts w:ascii="Arial" w:hAnsi="Arial"/>
      <w:sz w:val="20"/>
    </w:rPr>
  </w:style>
  <w:style w:type="paragraph" w:styleId="TOC5">
    <w:name w:val="toc 5"/>
    <w:basedOn w:val="Normal"/>
    <w:next w:val="Normal"/>
    <w:autoRedefine/>
    <w:semiHidden/>
    <w:rsid w:val="00B50968"/>
    <w:pPr>
      <w:ind w:left="960"/>
    </w:pPr>
    <w:rPr>
      <w:rFonts w:ascii="Arial" w:hAnsi="Arial"/>
      <w:noProof/>
    </w:rPr>
  </w:style>
  <w:style w:type="paragraph" w:styleId="TOC6">
    <w:name w:val="toc 6"/>
    <w:basedOn w:val="Normal"/>
    <w:next w:val="Normal"/>
    <w:autoRedefine/>
    <w:semiHidden/>
    <w:rsid w:val="00B50968"/>
    <w:pPr>
      <w:ind w:left="1200"/>
    </w:pPr>
  </w:style>
  <w:style w:type="paragraph" w:styleId="TOC7">
    <w:name w:val="toc 7"/>
    <w:basedOn w:val="Normal"/>
    <w:next w:val="Normal"/>
    <w:autoRedefine/>
    <w:semiHidden/>
    <w:rsid w:val="00B50968"/>
    <w:pPr>
      <w:ind w:left="1440"/>
    </w:pPr>
  </w:style>
  <w:style w:type="paragraph" w:styleId="TOC8">
    <w:name w:val="toc 8"/>
    <w:basedOn w:val="Normal"/>
    <w:next w:val="Normal"/>
    <w:autoRedefine/>
    <w:semiHidden/>
    <w:rsid w:val="00B50968"/>
    <w:pPr>
      <w:ind w:left="1680"/>
    </w:pPr>
  </w:style>
  <w:style w:type="paragraph" w:styleId="TOC9">
    <w:name w:val="toc 9"/>
    <w:basedOn w:val="Normal"/>
    <w:next w:val="Normal"/>
    <w:autoRedefine/>
    <w:semiHidden/>
    <w:rsid w:val="00B50968"/>
    <w:pPr>
      <w:ind w:left="1920"/>
    </w:pPr>
  </w:style>
  <w:style w:type="paragraph" w:customStyle="1" w:styleId="BulletTNR">
    <w:name w:val="Bullet_TNR"/>
    <w:basedOn w:val="Normal"/>
    <w:autoRedefine/>
    <w:rsid w:val="00B50968"/>
    <w:pPr>
      <w:numPr>
        <w:numId w:val="2"/>
      </w:numPr>
      <w:spacing w:before="120" w:after="120"/>
    </w:pPr>
    <w:rPr>
      <w:rFonts w:ascii="Arial" w:hAnsi="Arial"/>
      <w:sz w:val="22"/>
    </w:rPr>
  </w:style>
  <w:style w:type="paragraph" w:customStyle="1" w:styleId="Tableheader0">
    <w:name w:val="Table_header"/>
    <w:basedOn w:val="Normal"/>
    <w:autoRedefine/>
    <w:rsid w:val="00B50968"/>
    <w:pPr>
      <w:spacing w:before="120" w:after="120"/>
      <w:jc w:val="center"/>
    </w:pPr>
    <w:rPr>
      <w:rFonts w:ascii="Arial Bold" w:hAnsi="Arial Bold"/>
      <w:b/>
      <w:color w:val="0000FF"/>
      <w:sz w:val="22"/>
    </w:rPr>
  </w:style>
  <w:style w:type="paragraph" w:customStyle="1" w:styleId="Tablebody">
    <w:name w:val="Table_body"/>
    <w:basedOn w:val="BodyText"/>
    <w:autoRedefine/>
    <w:rsid w:val="00B50968"/>
  </w:style>
  <w:style w:type="paragraph" w:customStyle="1" w:styleId="Tablebullet">
    <w:name w:val="Table_bullet"/>
    <w:basedOn w:val="Tablebody"/>
    <w:rsid w:val="00B50968"/>
    <w:pPr>
      <w:numPr>
        <w:numId w:val="3"/>
      </w:numPr>
      <w:ind w:left="360" w:hanging="360"/>
    </w:pPr>
  </w:style>
  <w:style w:type="paragraph" w:customStyle="1" w:styleId="Tablesideheading">
    <w:name w:val="Table_side_heading"/>
    <w:basedOn w:val="Normal"/>
    <w:autoRedefine/>
    <w:rsid w:val="00B50968"/>
    <w:pPr>
      <w:numPr>
        <w:numId w:val="4"/>
      </w:numPr>
      <w:spacing w:before="120" w:after="120"/>
    </w:pPr>
    <w:rPr>
      <w:rFonts w:ascii="Arial Bold" w:hAnsi="Arial Bold"/>
      <w:b/>
      <w:color w:val="0000FF"/>
      <w:sz w:val="22"/>
    </w:rPr>
  </w:style>
  <w:style w:type="paragraph" w:styleId="NormalWeb">
    <w:name w:val="Normal (Web)"/>
    <w:basedOn w:val="Normal"/>
    <w:rsid w:val="00B50968"/>
    <w:pPr>
      <w:spacing w:before="100" w:beforeAutospacing="1" w:after="100" w:afterAutospacing="1"/>
    </w:pPr>
  </w:style>
  <w:style w:type="character" w:styleId="FollowedHyperlink">
    <w:name w:val="FollowedHyperlink"/>
    <w:rsid w:val="00B50968"/>
    <w:rPr>
      <w:color w:val="800080"/>
      <w:u w:val="single"/>
    </w:rPr>
  </w:style>
  <w:style w:type="paragraph" w:customStyle="1" w:styleId="FigTitle">
    <w:name w:val="FigTitle"/>
    <w:basedOn w:val="Normal"/>
    <w:autoRedefine/>
    <w:rsid w:val="00B50968"/>
    <w:pPr>
      <w:keepNext/>
      <w:keepLines/>
      <w:spacing w:before="120" w:after="120"/>
      <w:jc w:val="center"/>
    </w:pPr>
    <w:rPr>
      <w:rFonts w:ascii="Courier New" w:hAnsi="Courier New"/>
      <w:b/>
      <w:color w:val="0000FF"/>
      <w:u w:val="single"/>
    </w:rPr>
  </w:style>
  <w:style w:type="paragraph" w:styleId="TableofFigures">
    <w:name w:val="table of figures"/>
    <w:basedOn w:val="Normal"/>
    <w:next w:val="Normal"/>
    <w:autoRedefine/>
    <w:semiHidden/>
    <w:rsid w:val="00B50968"/>
    <w:pPr>
      <w:ind w:left="480" w:hanging="480"/>
    </w:pPr>
    <w:rPr>
      <w:rFonts w:ascii="Arial" w:hAnsi="Arial"/>
      <w:sz w:val="20"/>
    </w:rPr>
  </w:style>
  <w:style w:type="paragraph" w:styleId="ListBullet2">
    <w:name w:val="List Bullet 2"/>
    <w:basedOn w:val="ListBullet"/>
    <w:autoRedefine/>
    <w:rsid w:val="00B50968"/>
    <w:pPr>
      <w:numPr>
        <w:numId w:val="0"/>
      </w:numPr>
      <w:spacing w:after="160"/>
      <w:ind w:left="360" w:hanging="360"/>
      <w:jc w:val="both"/>
    </w:pPr>
    <w:rPr>
      <w:rFonts w:ascii="Arial" w:hAnsi="Arial"/>
      <w:b/>
      <w:bCs/>
      <w:sz w:val="22"/>
    </w:rPr>
  </w:style>
  <w:style w:type="paragraph" w:styleId="ListBullet">
    <w:name w:val="List Bullet"/>
    <w:basedOn w:val="Normal"/>
    <w:autoRedefine/>
    <w:rsid w:val="00B50968"/>
    <w:pPr>
      <w:numPr>
        <w:numId w:val="5"/>
      </w:numPr>
    </w:pPr>
  </w:style>
  <w:style w:type="paragraph" w:customStyle="1" w:styleId="BodyTextNum">
    <w:name w:val="BodyText_Num"/>
    <w:basedOn w:val="BodyText"/>
    <w:autoRedefine/>
    <w:rsid w:val="00B50968"/>
    <w:pPr>
      <w:numPr>
        <w:numId w:val="7"/>
      </w:numPr>
      <w:jc w:val="left"/>
    </w:pPr>
    <w:rPr>
      <w:sz w:val="20"/>
    </w:rPr>
  </w:style>
  <w:style w:type="paragraph" w:customStyle="1" w:styleId="TableBulletRd">
    <w:name w:val="Table_Bullet_Rd"/>
    <w:basedOn w:val="Normal"/>
    <w:autoRedefine/>
    <w:rsid w:val="00B50968"/>
    <w:pPr>
      <w:numPr>
        <w:numId w:val="8"/>
      </w:numPr>
    </w:pPr>
    <w:rPr>
      <w:rFonts w:ascii="Arial" w:hAnsi="Arial"/>
      <w:sz w:val="20"/>
    </w:rPr>
  </w:style>
  <w:style w:type="paragraph" w:customStyle="1" w:styleId="Footer1">
    <w:name w:val="Footer1"/>
    <w:basedOn w:val="Footer"/>
    <w:autoRedefine/>
    <w:rsid w:val="00B50968"/>
    <w:pPr>
      <w:jc w:val="left"/>
    </w:pPr>
  </w:style>
  <w:style w:type="paragraph" w:customStyle="1" w:styleId="Footer2">
    <w:name w:val="Footer2"/>
    <w:basedOn w:val="Footer1"/>
    <w:autoRedefine/>
    <w:rsid w:val="00B50968"/>
    <w:pPr>
      <w:jc w:val="right"/>
    </w:pPr>
  </w:style>
  <w:style w:type="paragraph" w:customStyle="1" w:styleId="Header1">
    <w:name w:val="Header1"/>
    <w:basedOn w:val="Normal"/>
    <w:autoRedefine/>
    <w:rsid w:val="00B50968"/>
    <w:rPr>
      <w:rFonts w:ascii="Arial" w:hAnsi="Arial"/>
      <w:sz w:val="16"/>
    </w:rPr>
  </w:style>
  <w:style w:type="paragraph" w:customStyle="1" w:styleId="Header2">
    <w:name w:val="Header2"/>
    <w:basedOn w:val="Normal"/>
    <w:autoRedefine/>
    <w:rsid w:val="00B50968"/>
    <w:pPr>
      <w:jc w:val="right"/>
    </w:pPr>
    <w:rPr>
      <w:rFonts w:ascii="Arial" w:hAnsi="Arial"/>
      <w:sz w:val="16"/>
    </w:rPr>
  </w:style>
  <w:style w:type="paragraph" w:customStyle="1" w:styleId="ProposalH1">
    <w:name w:val="Proposal_H1"/>
    <w:basedOn w:val="Heading1"/>
    <w:autoRedefine/>
    <w:rsid w:val="00B50968"/>
    <w:pPr>
      <w:shd w:val="clear" w:color="auto" w:fill="auto"/>
      <w:spacing w:before="6000" w:after="6000"/>
    </w:pPr>
    <w:rPr>
      <w:rFonts w:cs="Arial"/>
      <w:bCs/>
      <w:kern w:val="32"/>
      <w:szCs w:val="32"/>
    </w:rPr>
  </w:style>
  <w:style w:type="paragraph" w:customStyle="1" w:styleId="H2">
    <w:name w:val="H2"/>
    <w:basedOn w:val="Normal"/>
    <w:autoRedefine/>
    <w:rsid w:val="00B50968"/>
    <w:pPr>
      <w:spacing w:before="240" w:after="240"/>
    </w:pPr>
    <w:rPr>
      <w:rFonts w:ascii="Arial Bold" w:hAnsi="Arial Bold"/>
      <w:b/>
      <w:color w:val="3366FF"/>
      <w:sz w:val="28"/>
    </w:rPr>
  </w:style>
  <w:style w:type="paragraph" w:customStyle="1" w:styleId="snip">
    <w:name w:val="snip"/>
    <w:basedOn w:val="Normal"/>
    <w:autoRedefine/>
    <w:rsid w:val="00B50968"/>
    <w:pPr>
      <w:spacing w:before="120" w:after="120"/>
      <w:jc w:val="both"/>
    </w:pPr>
    <w:rPr>
      <w:rFonts w:ascii="Arial" w:hAnsi="Arial"/>
      <w:i/>
      <w:sz w:val="22"/>
    </w:rPr>
  </w:style>
  <w:style w:type="character" w:customStyle="1" w:styleId="Heading1Char">
    <w:name w:val="Heading 1 Char"/>
    <w:rsid w:val="00B50968"/>
    <w:rPr>
      <w:rFonts w:ascii="Arial Bold" w:hAnsi="Arial Bold"/>
      <w:b/>
      <w:color w:val="0000FF"/>
      <w:sz w:val="32"/>
      <w:szCs w:val="24"/>
      <w:lang w:val="en-US" w:eastAsia="en-US" w:bidi="ar-SA"/>
    </w:rPr>
  </w:style>
  <w:style w:type="paragraph" w:customStyle="1" w:styleId="bodytext0">
    <w:name w:val="body text"/>
    <w:basedOn w:val="Normal"/>
    <w:rsid w:val="00B50968"/>
    <w:pPr>
      <w:spacing w:before="120" w:after="120"/>
      <w:ind w:left="2160" w:right="720"/>
    </w:pPr>
    <w:rPr>
      <w:rFonts w:ascii="Arial" w:hAnsi="Arial"/>
      <w:sz w:val="20"/>
      <w:szCs w:val="20"/>
    </w:rPr>
  </w:style>
  <w:style w:type="paragraph" w:customStyle="1" w:styleId="TableText">
    <w:name w:val="TableText"/>
    <w:basedOn w:val="Normal"/>
    <w:rsid w:val="00B50968"/>
    <w:pPr>
      <w:spacing w:before="120"/>
    </w:pPr>
    <w:rPr>
      <w:rFonts w:ascii="Arial" w:hAnsi="Arial"/>
      <w:sz w:val="20"/>
      <w:szCs w:val="20"/>
    </w:rPr>
  </w:style>
  <w:style w:type="paragraph" w:customStyle="1" w:styleId="TableHeading">
    <w:name w:val="Table Heading"/>
    <w:basedOn w:val="Normal"/>
    <w:next w:val="TableText"/>
    <w:rsid w:val="00B50968"/>
    <w:pPr>
      <w:spacing w:before="120" w:after="120"/>
    </w:pPr>
    <w:rPr>
      <w:rFonts w:ascii="Arial" w:hAnsi="Arial"/>
      <w:b/>
      <w:sz w:val="20"/>
      <w:szCs w:val="20"/>
    </w:rPr>
  </w:style>
  <w:style w:type="paragraph" w:customStyle="1" w:styleId="Style1">
    <w:name w:val="Style1"/>
    <w:basedOn w:val="BodyText"/>
    <w:rsid w:val="00B50968"/>
  </w:style>
  <w:style w:type="paragraph" w:styleId="BalloonText">
    <w:name w:val="Balloon Text"/>
    <w:basedOn w:val="Normal"/>
    <w:semiHidden/>
    <w:rsid w:val="000E036E"/>
    <w:rPr>
      <w:rFonts w:ascii="Tahoma" w:hAnsi="Tahoma" w:cs="Tahoma"/>
      <w:sz w:val="16"/>
      <w:szCs w:val="16"/>
    </w:rPr>
  </w:style>
  <w:style w:type="character" w:customStyle="1" w:styleId="BodyTextChar">
    <w:name w:val="Body Text Char"/>
    <w:link w:val="BodyText"/>
    <w:rsid w:val="003828D0"/>
    <w:rPr>
      <w:rFonts w:ascii="Arial" w:hAnsi="Arial"/>
      <w:b/>
      <w:iCs/>
      <w:sz w:val="22"/>
      <w:szCs w:val="22"/>
    </w:rPr>
  </w:style>
  <w:style w:type="character" w:customStyle="1" w:styleId="Heading2Char">
    <w:name w:val="Heading 2 Char"/>
    <w:link w:val="Heading2"/>
    <w:rsid w:val="00D36C02"/>
    <w:rPr>
      <w:rFonts w:ascii="Arial Bold" w:hAnsi="Arial Bold" w:cs="Arial"/>
      <w:b/>
      <w:bCs/>
      <w:iCs/>
      <w:color w:val="0000F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D773E4"/>
    <w:pPr>
      <w:ind w:left="720"/>
    </w:pPr>
    <w:rPr>
      <w:rFonts w:ascii="Arial" w:eastAsia="Calibri" w:hAnsi="Arial" w:cs="Arial"/>
      <w:color w:val="000080"/>
      <w:sz w:val="20"/>
      <w:szCs w:val="20"/>
    </w:rPr>
  </w:style>
  <w:style w:type="character" w:customStyle="1" w:styleId="ListParagraphChar">
    <w:name w:val="List Paragraph Char"/>
    <w:link w:val="ListParagraph"/>
    <w:uiPriority w:val="34"/>
    <w:locked/>
    <w:rsid w:val="00D773E4"/>
    <w:rPr>
      <w:rFonts w:ascii="Arial" w:eastAsia="Calibri" w:hAnsi="Arial" w:cs="Arial"/>
      <w:color w:val="000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Document%20Template_V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39487BE8C1564FA6A72EA05C9F52FB" ma:contentTypeVersion="10" ma:contentTypeDescription="Create a new document." ma:contentTypeScope="" ma:versionID="cbc7d9a62a7e5d9b40294bf7171fa847">
  <xsd:schema xmlns:xsd="http://www.w3.org/2001/XMLSchema" xmlns:xs="http://www.w3.org/2001/XMLSchema" xmlns:p="http://schemas.microsoft.com/office/2006/metadata/properties" xmlns:ns2="cf44d110-9a41-4a1a-bfc1-e9ee6d7ed828" xmlns:ns3="ec45c861-0574-46ac-9939-486b17a64a90" targetNamespace="http://schemas.microsoft.com/office/2006/metadata/properties" ma:root="true" ma:fieldsID="74d1bea341ba600635be80ab5f756450" ns2:_="" ns3:_="">
    <xsd:import namespace="cf44d110-9a41-4a1a-bfc1-e9ee6d7ed828"/>
    <xsd:import namespace="ec45c861-0574-46ac-9939-486b17a64a9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44d110-9a41-4a1a-bfc1-e9ee6d7ed82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5c861-0574-46ac-9939-486b17a6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E4106-DB65-43D6-8A70-A08F27AA2B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44d110-9a41-4a1a-bfc1-e9ee6d7ed828"/>
    <ds:schemaRef ds:uri="ec45c861-0574-46ac-9939-486b17a64a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D3A5A1-9EC9-4328-B999-1A013EFDFA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04DE8F-3FC6-4BF8-83AC-6CD18A8580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F181D37-3AAA-4630-A750-8C1AD5CC6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Template_V1.dot</Template>
  <TotalTime>1</TotalTime>
  <Pages>17</Pages>
  <Words>1438</Words>
  <Characters>8201</Characters>
  <Application>Microsoft Office Word</Application>
  <DocSecurity>0</DocSecurity>
  <Lines>68</Lines>
  <Paragraphs>19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  <vt:variant>
        <vt:lpstr>Đầu đề</vt:lpstr>
      </vt:variant>
      <vt:variant>
        <vt:i4>20</vt:i4>
      </vt:variant>
    </vt:vector>
  </HeadingPairs>
  <TitlesOfParts>
    <vt:vector size="22" baseType="lpstr">
      <vt:lpstr>Technical Story Card</vt:lpstr>
      <vt:lpstr>Technical Story Card</vt:lpstr>
      <vt:lpstr>Introduction</vt:lpstr>
      <vt:lpstr>Scope of Change</vt:lpstr>
      <vt:lpstr>List of impacted modules</vt:lpstr>
      <vt:lpstr>Design and Detailed technical updates</vt:lpstr>
      <vt:lpstr>    Process model</vt:lpstr>
      <vt:lpstr>        Use case Model</vt:lpstr>
      <vt:lpstr>        Sequence diagram</vt:lpstr>
      <vt:lpstr>    Proposed user Interface design</vt:lpstr>
      <vt:lpstr>    Database design changes</vt:lpstr>
      <vt:lpstr>    Refactoring related changes       </vt:lpstr>
      <vt:lpstr>    Construction strategy and re-use</vt:lpstr>
      <vt:lpstr>Details of Alternative Design Approach </vt:lpstr>
      <vt:lpstr>Other Technical changes</vt:lpstr>
      <vt:lpstr>    Automation tasks  </vt:lpstr>
      <vt:lpstr>    CI / Build relates tasks </vt:lpstr>
      <vt:lpstr>    Non-functional related changes</vt:lpstr>
      <vt:lpstr>Additional details</vt:lpstr>
      <vt:lpstr>    Open Questions / clarifications / Assumptions</vt:lpstr>
      <vt:lpstr>    Additional notes to technical team</vt:lpstr>
      <vt:lpstr>References</vt:lpstr>
    </vt:vector>
  </TitlesOfParts>
  <Company>HCL</Company>
  <LinksUpToDate>false</LinksUpToDate>
  <CharactersWithSpaces>9620</CharactersWithSpaces>
  <SharedDoc>false</SharedDoc>
  <HLinks>
    <vt:vector size="102" baseType="variant">
      <vt:variant>
        <vt:i4>1048630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_Toc116010061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_Toc116010060</vt:lpwstr>
      </vt:variant>
      <vt:variant>
        <vt:i4>1245238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_Toc116010059</vt:lpwstr>
      </vt:variant>
      <vt:variant>
        <vt:i4>1245238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_Toc116010058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_Toc116010057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_Toc116010056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_Toc116010055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_Toc116010054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_Toc116010053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_Toc116010052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_Toc116010051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_Toc116010050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_Toc116010049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_Toc116010048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_Toc116010047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_Toc116010046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_Toc116010045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Story Card</dc:title>
  <dc:subject>Corporate Standards</dc:subject>
  <dc:creator>QCG &amp; Agile CoE</dc:creator>
  <cp:keywords>Included perform, buy, reuse analysis while design and develop solutions ( Section 4.5 )</cp:keywords>
  <dc:description>ENGT032_2.0</dc:description>
  <cp:lastModifiedBy>MAI HUỲNH TRUNG NGUYÊN</cp:lastModifiedBy>
  <cp:revision>2</cp:revision>
  <cp:lastPrinted>2002-12-31T05:01:00Z</cp:lastPrinted>
  <dcterms:created xsi:type="dcterms:W3CDTF">2022-10-06T21:42:00Z</dcterms:created>
  <dcterms:modified xsi:type="dcterms:W3CDTF">2022-10-06T21:42:00Z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2befe656-8199-4a24-9e95-b4e0ff5abe29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